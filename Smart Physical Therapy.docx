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14C19" w14:textId="77777777" w:rsidR="00220B9B" w:rsidRDefault="007766B6" w:rsidP="00220B9B">
      <w:r>
        <w:rPr>
          <w:noProof/>
        </w:rPr>
        <mc:AlternateContent>
          <mc:Choice Requires="wpg">
            <w:drawing>
              <wp:anchor distT="0" distB="0" distL="114300" distR="114300" simplePos="0" relativeHeight="251712512" behindDoc="1" locked="1" layoutInCell="1" allowOverlap="1" wp14:anchorId="10B442AB" wp14:editId="7C504FCF">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F6378"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0B442AB"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&#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771F6378"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920"/>
        <w:gridCol w:w="2160"/>
      </w:tblGrid>
      <w:tr w:rsidR="00FF2BC5" w14:paraId="725B5C64" w14:textId="77777777" w:rsidTr="00C816B5">
        <w:trPr>
          <w:trHeight w:val="3168"/>
        </w:trPr>
        <w:tc>
          <w:tcPr>
            <w:tcW w:w="7920" w:type="dxa"/>
            <w:tcMar>
              <w:top w:w="7200" w:type="dxa"/>
            </w:tcMar>
            <w:vAlign w:val="bottom"/>
          </w:tcPr>
          <w:p w14:paraId="7DD137FD" w14:textId="7F9A1182" w:rsidR="00FF2BC5" w:rsidRDefault="004E126A" w:rsidP="00D528B9">
            <w:pPr>
              <w:pStyle w:val="Title"/>
            </w:pPr>
            <w:r>
              <w:t xml:space="preserve">Smart </w:t>
            </w:r>
            <w:r w:rsidR="00C816B5">
              <w:t xml:space="preserve">Leg </w:t>
            </w:r>
            <w:r>
              <w:t>Physical Therapy</w:t>
            </w:r>
            <w:r w:rsidR="00D528B9">
              <w:t xml:space="preserve"> </w:t>
            </w:r>
          </w:p>
          <w:p w14:paraId="36376D84" w14:textId="318E8334" w:rsidR="004E126A" w:rsidRPr="001B1B35" w:rsidRDefault="004E126A" w:rsidP="004E126A">
            <w:pPr>
              <w:pStyle w:val="Subtitle2"/>
            </w:pPr>
            <w:r>
              <w:t>Using SensorTile</w:t>
            </w:r>
          </w:p>
          <w:p w14:paraId="5E5DEE1A" w14:textId="0809CA1D" w:rsidR="00FF2BC5" w:rsidRDefault="004E126A" w:rsidP="00D528B9">
            <w:pPr>
              <w:pStyle w:val="Subtitle"/>
            </w:pPr>
            <w:r>
              <w:t>Project Proposal</w:t>
            </w:r>
          </w:p>
        </w:tc>
        <w:tc>
          <w:tcPr>
            <w:tcW w:w="2160" w:type="dxa"/>
          </w:tcPr>
          <w:p w14:paraId="54844BC3" w14:textId="77777777" w:rsidR="00FF2BC5" w:rsidRDefault="00FF2BC5" w:rsidP="00220B9B">
            <w:pPr>
              <w:pStyle w:val="Title"/>
            </w:pPr>
          </w:p>
        </w:tc>
      </w:tr>
      <w:tr w:rsidR="00FF2BC5" w14:paraId="399DB769" w14:textId="77777777" w:rsidTr="00C816B5">
        <w:tc>
          <w:tcPr>
            <w:tcW w:w="7920" w:type="dxa"/>
            <w:tcMar>
              <w:top w:w="454" w:type="dxa"/>
            </w:tcMar>
          </w:tcPr>
          <w:p w14:paraId="35F45F64" w14:textId="25E6BC00" w:rsidR="00FF2BC5" w:rsidRDefault="00CC5D19" w:rsidP="00D528B9">
            <w:pPr>
              <w:pStyle w:val="Introduction"/>
            </w:pPr>
            <w:r>
              <w:t xml:space="preserve">Physical therapy may be underestimated due to several reasons with catastrophic consequences to patients. This project brings </w:t>
            </w:r>
            <w:r w:rsidRPr="00CC5D19">
              <w:rPr>
                <w:i/>
                <w:iCs/>
              </w:rPr>
              <w:t>Intelligent Help</w:t>
            </w:r>
            <w:r>
              <w:t xml:space="preserve"> available 24/7 for faster and friendly recovery.</w:t>
            </w:r>
          </w:p>
          <w:p w14:paraId="7AFC4AED" w14:textId="718FC649" w:rsidR="00FF2BC5" w:rsidRPr="00D528B9" w:rsidRDefault="004E126A" w:rsidP="00D528B9">
            <w:pPr>
              <w:pStyle w:val="Author"/>
            </w:pPr>
            <w:r w:rsidRPr="00CC5D19">
              <w:t xml:space="preserve">By Alvaro Ramírez, </w:t>
            </w:r>
            <w:r w:rsidR="00CC5D19" w:rsidRPr="00CC5D19">
              <w:t xml:space="preserve">Harvard Extension School, </w:t>
            </w:r>
            <w:r w:rsidR="00497B27">
              <w:t>December</w:t>
            </w:r>
            <w:r w:rsidR="00CC5D19" w:rsidRPr="00CC5D19">
              <w:t xml:space="preserve"> 2021</w:t>
            </w:r>
          </w:p>
        </w:tc>
        <w:tc>
          <w:tcPr>
            <w:tcW w:w="2160" w:type="dxa"/>
          </w:tcPr>
          <w:p w14:paraId="3BD370DE" w14:textId="77777777" w:rsidR="00FF2BC5" w:rsidRDefault="00FF2BC5" w:rsidP="00FF2BC5"/>
        </w:tc>
      </w:tr>
    </w:tbl>
    <w:p w14:paraId="72920AE9" w14:textId="77777777" w:rsidR="00220B9B" w:rsidRDefault="00220B9B" w:rsidP="00220B9B"/>
    <w:p w14:paraId="67B98FB1" w14:textId="77777777" w:rsidR="007766B6" w:rsidRDefault="007766B6" w:rsidP="00220B9B">
      <w:pPr>
        <w:sectPr w:rsidR="007766B6" w:rsidSect="003129F0">
          <w:type w:val="continuous"/>
          <w:pgSz w:w="12240" w:h="15840" w:code="1"/>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1495"/>
        <w:gridCol w:w="7331"/>
        <w:gridCol w:w="1248"/>
        <w:gridCol w:w="6"/>
      </w:tblGrid>
      <w:tr w:rsidR="00DB5DAB" w14:paraId="48E28173" w14:textId="77777777" w:rsidTr="007766B6">
        <w:trPr>
          <w:trHeight w:val="1994"/>
        </w:trPr>
        <w:tc>
          <w:tcPr>
            <w:tcW w:w="7651" w:type="dxa"/>
            <w:gridSpan w:val="3"/>
          </w:tcPr>
          <w:p w14:paraId="54CA6DAA" w14:textId="05B2F91B" w:rsidR="005B6BBD" w:rsidRPr="003F234D" w:rsidRDefault="00871BD9" w:rsidP="005B6BBD">
            <w:pPr>
              <w:pStyle w:val="Heading1"/>
            </w:pPr>
            <w:r>
              <w:lastRenderedPageBreak/>
              <w:t>Motivation</w:t>
            </w:r>
          </w:p>
          <w:p w14:paraId="5547E328" w14:textId="3E552C64" w:rsidR="005B6BBD" w:rsidRPr="00D32D09" w:rsidRDefault="00871BD9" w:rsidP="0006040C">
            <w:pPr>
              <w:rPr>
                <w:noProof/>
              </w:rPr>
            </w:pPr>
            <w:r>
              <w:rPr>
                <w:noProof/>
              </w:rPr>
              <w:t>Alvaro’s best friend is brilliant ex-NASA physi</w:t>
            </w:r>
            <w:r w:rsidR="00B0662E">
              <w:rPr>
                <w:noProof/>
              </w:rPr>
              <w:t>cist</w:t>
            </w:r>
            <w:r w:rsidR="00EF3F25">
              <w:rPr>
                <w:noProof/>
              </w:rPr>
              <w:t>,</w:t>
            </w:r>
            <w:r w:rsidR="00B0662E">
              <w:rPr>
                <w:noProof/>
              </w:rPr>
              <w:t xml:space="preserve"> successful entrepreneur </w:t>
            </w:r>
            <w:r w:rsidR="00EF3F25">
              <w:rPr>
                <w:noProof/>
              </w:rPr>
              <w:t>and</w:t>
            </w:r>
            <w:r w:rsidR="00274FC4">
              <w:rPr>
                <w:noProof/>
              </w:rPr>
              <w:t xml:space="preserve">, in his youth, a renowned </w:t>
            </w:r>
            <w:r w:rsidR="008C46A3">
              <w:rPr>
                <w:noProof/>
              </w:rPr>
              <w:t xml:space="preserve">Peruvian </w:t>
            </w:r>
            <w:r w:rsidR="00274FC4">
              <w:rPr>
                <w:noProof/>
              </w:rPr>
              <w:t xml:space="preserve">rock star </w:t>
            </w:r>
            <w:r w:rsidR="00B0662E">
              <w:rPr>
                <w:noProof/>
              </w:rPr>
              <w:t>that</w:t>
            </w:r>
            <w:r w:rsidR="0048460F">
              <w:rPr>
                <w:noProof/>
              </w:rPr>
              <w:t>, due to a</w:t>
            </w:r>
            <w:r w:rsidR="00B0662E">
              <w:rPr>
                <w:noProof/>
              </w:rPr>
              <w:t xml:space="preserve"> </w:t>
            </w:r>
            <w:r w:rsidR="005E7E05">
              <w:rPr>
                <w:noProof/>
              </w:rPr>
              <w:t>recent brain surgery to extract a cancer</w:t>
            </w:r>
            <w:r w:rsidR="00BC1168">
              <w:rPr>
                <w:noProof/>
              </w:rPr>
              <w:t>ous</w:t>
            </w:r>
            <w:r w:rsidR="005E7E05">
              <w:rPr>
                <w:noProof/>
              </w:rPr>
              <w:t xml:space="preserve"> tumor</w:t>
            </w:r>
            <w:r w:rsidR="0048460F">
              <w:rPr>
                <w:noProof/>
              </w:rPr>
              <w:t xml:space="preserve">, is now on a wheelchair with </w:t>
            </w:r>
            <w:r w:rsidR="00951955">
              <w:rPr>
                <w:noProof/>
              </w:rPr>
              <w:t xml:space="preserve">the right side of his body paralized. Even though he is very intelligent, </w:t>
            </w:r>
            <w:r w:rsidR="007A53D2">
              <w:rPr>
                <w:noProof/>
              </w:rPr>
              <w:t>the lack of movility pushed him to a deep depression</w:t>
            </w:r>
            <w:r w:rsidR="00A26D3E">
              <w:rPr>
                <w:noProof/>
              </w:rPr>
              <w:t xml:space="preserve">. His condition requires </w:t>
            </w:r>
            <w:r w:rsidR="003F5B7F">
              <w:rPr>
                <w:noProof/>
              </w:rPr>
              <w:t xml:space="preserve">a lot of physical therapy but having a therapist all those hours at home is costly and </w:t>
            </w:r>
            <w:r w:rsidR="00A75A5B">
              <w:rPr>
                <w:noProof/>
              </w:rPr>
              <w:t xml:space="preserve">logistically complex. This </w:t>
            </w:r>
            <w:r w:rsidR="0006040C">
              <w:rPr>
                <w:noProof/>
              </w:rPr>
              <w:t>is where a better solution is needed</w:t>
            </w:r>
            <w:r w:rsidR="00580445">
              <w:rPr>
                <w:noProof/>
              </w:rPr>
              <w:t xml:space="preserve"> </w:t>
            </w:r>
            <w:r w:rsidR="009730E5">
              <w:rPr>
                <w:noProof/>
              </w:rPr>
              <w:t>to complete the work of the physical ther</w:t>
            </w:r>
            <w:r w:rsidR="00A442E2">
              <w:rPr>
                <w:noProof/>
              </w:rPr>
              <w:t>a</w:t>
            </w:r>
            <w:r w:rsidR="009730E5">
              <w:rPr>
                <w:noProof/>
              </w:rPr>
              <w:t>pist</w:t>
            </w:r>
            <w:r w:rsidR="0006040C">
              <w:rPr>
                <w:noProof/>
              </w:rPr>
              <w:t xml:space="preserve">, </w:t>
            </w:r>
            <w:r w:rsidR="00C07A48">
              <w:rPr>
                <w:noProof/>
              </w:rPr>
              <w:t>somethin</w:t>
            </w:r>
            <w:r w:rsidR="0014684A">
              <w:rPr>
                <w:noProof/>
              </w:rPr>
              <w:t>g</w:t>
            </w:r>
            <w:r w:rsidR="00C07A48">
              <w:rPr>
                <w:noProof/>
              </w:rPr>
              <w:t xml:space="preserve"> like </w:t>
            </w:r>
            <w:r w:rsidR="00371CE3">
              <w:rPr>
                <w:noProof/>
              </w:rPr>
              <w:t xml:space="preserve">a friendly system that </w:t>
            </w:r>
            <w:r w:rsidR="007A0DAC">
              <w:rPr>
                <w:noProof/>
              </w:rPr>
              <w:t xml:space="preserve">tells him </w:t>
            </w:r>
            <w:r w:rsidR="00D32D09">
              <w:rPr>
                <w:noProof/>
              </w:rPr>
              <w:t>if the exercise is done correctly or not</w:t>
            </w:r>
            <w:r w:rsidR="00C07A48">
              <w:rPr>
                <w:noProof/>
              </w:rPr>
              <w:t xml:space="preserve"> and that do not complain if </w:t>
            </w:r>
            <w:r w:rsidR="0014684A">
              <w:rPr>
                <w:noProof/>
              </w:rPr>
              <w:t xml:space="preserve">the same exercise </w:t>
            </w:r>
            <w:r w:rsidR="001F0D50">
              <w:rPr>
                <w:noProof/>
              </w:rPr>
              <w:t>must</w:t>
            </w:r>
            <w:r w:rsidR="0014684A">
              <w:rPr>
                <w:noProof/>
              </w:rPr>
              <w:t xml:space="preserve"> be repeated dozens of times, or at any time </w:t>
            </w:r>
            <w:r w:rsidR="007C1C0A">
              <w:rPr>
                <w:noProof/>
              </w:rPr>
              <w:t>day or night.</w:t>
            </w:r>
          </w:p>
          <w:p w14:paraId="3DBA6DCD" w14:textId="77777777" w:rsidR="00B0662E" w:rsidRPr="003F234D" w:rsidRDefault="00B0662E" w:rsidP="00871BD9">
            <w:pPr>
              <w:rPr>
                <w:noProof/>
              </w:rPr>
            </w:pPr>
          </w:p>
          <w:p w14:paraId="41E25B96" w14:textId="7824C8EA" w:rsidR="005B6BBD" w:rsidRPr="003F234D" w:rsidRDefault="00400213" w:rsidP="005B6BBD">
            <w:pPr>
              <w:pStyle w:val="Heading1"/>
            </w:pPr>
            <w:r>
              <w:t>Project Classification</w:t>
            </w:r>
          </w:p>
          <w:p w14:paraId="7916DA22" w14:textId="630E2636" w:rsidR="00400213" w:rsidRDefault="00400213" w:rsidP="00400213">
            <w:pPr>
              <w:rPr>
                <w:noProof/>
              </w:rPr>
            </w:pPr>
            <w:r>
              <w:rPr>
                <w:noProof/>
              </w:rPr>
              <w:t xml:space="preserve">This project </w:t>
            </w:r>
            <w:r w:rsidR="001D74AE">
              <w:rPr>
                <w:noProof/>
              </w:rPr>
              <w:t xml:space="preserve">fits </w:t>
            </w:r>
            <w:r>
              <w:rPr>
                <w:noProof/>
              </w:rPr>
              <w:t>into the following categories:</w:t>
            </w:r>
          </w:p>
          <w:p w14:paraId="33492BE8" w14:textId="77777777" w:rsidR="001D74AE" w:rsidRDefault="001D74AE" w:rsidP="001D74AE">
            <w:pPr>
              <w:pStyle w:val="ListParagraph"/>
              <w:numPr>
                <w:ilvl w:val="0"/>
                <w:numId w:val="6"/>
              </w:numPr>
              <w:rPr>
                <w:noProof/>
              </w:rPr>
            </w:pPr>
            <w:r>
              <w:rPr>
                <w:noProof/>
              </w:rPr>
              <w:t>Wearable Inertial Sensor Application</w:t>
            </w:r>
          </w:p>
          <w:p w14:paraId="7B124515" w14:textId="77777777" w:rsidR="001D74AE" w:rsidRDefault="001D74AE" w:rsidP="001D74AE">
            <w:pPr>
              <w:pStyle w:val="ListParagraph"/>
              <w:numPr>
                <w:ilvl w:val="0"/>
                <w:numId w:val="6"/>
              </w:numPr>
              <w:rPr>
                <w:noProof/>
              </w:rPr>
            </w:pPr>
            <w:r>
              <w:rPr>
                <w:noProof/>
              </w:rPr>
              <w:t>Physical activity Monitoring</w:t>
            </w:r>
          </w:p>
          <w:p w14:paraId="06F13E2E" w14:textId="18CA3F56" w:rsidR="001D74AE" w:rsidRDefault="001D74AE" w:rsidP="001D74AE">
            <w:pPr>
              <w:pStyle w:val="ListParagraph"/>
              <w:numPr>
                <w:ilvl w:val="0"/>
                <w:numId w:val="6"/>
              </w:numPr>
              <w:rPr>
                <w:noProof/>
              </w:rPr>
            </w:pPr>
            <w:r>
              <w:rPr>
                <w:noProof/>
              </w:rPr>
              <w:t>Monitoring of Physical and Physiological Changes in Daily Life</w:t>
            </w:r>
          </w:p>
          <w:p w14:paraId="27964445" w14:textId="496411D2" w:rsidR="001D74AE" w:rsidRDefault="001D74AE" w:rsidP="001D74AE">
            <w:pPr>
              <w:pStyle w:val="ListParagraph"/>
              <w:numPr>
                <w:ilvl w:val="0"/>
                <w:numId w:val="6"/>
              </w:numPr>
              <w:rPr>
                <w:noProof/>
              </w:rPr>
            </w:pPr>
            <w:r>
              <w:rPr>
                <w:noProof/>
              </w:rPr>
              <w:t>Data visualization and data analysis</w:t>
            </w:r>
          </w:p>
          <w:p w14:paraId="4AC5D386" w14:textId="5E2E7F0B" w:rsidR="001D74AE" w:rsidRDefault="001D74AE" w:rsidP="001D74AE">
            <w:pPr>
              <w:pStyle w:val="ListParagraph"/>
              <w:numPr>
                <w:ilvl w:val="0"/>
                <w:numId w:val="6"/>
              </w:numPr>
              <w:rPr>
                <w:noProof/>
              </w:rPr>
            </w:pPr>
            <w:r>
              <w:rPr>
                <w:noProof/>
              </w:rPr>
              <w:t>Real time data visualization</w:t>
            </w:r>
            <w:r w:rsidR="00403AC0">
              <w:rPr>
                <w:noProof/>
              </w:rPr>
              <w:t xml:space="preserve"> (future implementation)</w:t>
            </w:r>
          </w:p>
          <w:p w14:paraId="225087F5" w14:textId="77777777" w:rsidR="001D74AE" w:rsidRDefault="001D74AE" w:rsidP="001D74AE">
            <w:pPr>
              <w:pStyle w:val="ListParagraph"/>
              <w:numPr>
                <w:ilvl w:val="0"/>
                <w:numId w:val="6"/>
              </w:numPr>
              <w:rPr>
                <w:noProof/>
              </w:rPr>
            </w:pPr>
            <w:r>
              <w:rPr>
                <w:noProof/>
              </w:rPr>
              <w:t>Gesture recognition</w:t>
            </w:r>
          </w:p>
          <w:p w14:paraId="067C9866" w14:textId="77777777" w:rsidR="001D74AE" w:rsidRDefault="001D74AE" w:rsidP="001D74AE">
            <w:pPr>
              <w:pStyle w:val="ListParagraph"/>
              <w:numPr>
                <w:ilvl w:val="0"/>
                <w:numId w:val="6"/>
              </w:numPr>
              <w:rPr>
                <w:noProof/>
              </w:rPr>
            </w:pPr>
            <w:r>
              <w:rPr>
                <w:noProof/>
              </w:rPr>
              <w:t>Human Activity Recognition</w:t>
            </w:r>
          </w:p>
          <w:p w14:paraId="04DF9EF1" w14:textId="77777777" w:rsidR="001D74AE" w:rsidRDefault="001D74AE" w:rsidP="001D74AE">
            <w:pPr>
              <w:pStyle w:val="ListParagraph"/>
              <w:numPr>
                <w:ilvl w:val="0"/>
                <w:numId w:val="6"/>
              </w:numPr>
              <w:rPr>
                <w:noProof/>
              </w:rPr>
            </w:pPr>
            <w:r>
              <w:rPr>
                <w:noProof/>
              </w:rPr>
              <w:t>Pose estimation and recognition</w:t>
            </w:r>
          </w:p>
          <w:p w14:paraId="09678971" w14:textId="77777777" w:rsidR="001D74AE" w:rsidRDefault="001D74AE" w:rsidP="001D74AE">
            <w:pPr>
              <w:pStyle w:val="ListParagraph"/>
              <w:numPr>
                <w:ilvl w:val="0"/>
                <w:numId w:val="6"/>
              </w:numPr>
              <w:rPr>
                <w:noProof/>
              </w:rPr>
            </w:pPr>
            <w:r>
              <w:rPr>
                <w:noProof/>
              </w:rPr>
              <w:t>Physical rehabilitation</w:t>
            </w:r>
          </w:p>
          <w:p w14:paraId="64106307" w14:textId="77777777" w:rsidR="001D74AE" w:rsidRDefault="001D74AE" w:rsidP="001D74AE">
            <w:pPr>
              <w:pStyle w:val="ListParagraph"/>
              <w:numPr>
                <w:ilvl w:val="0"/>
                <w:numId w:val="6"/>
              </w:numPr>
              <w:rPr>
                <w:noProof/>
              </w:rPr>
            </w:pPr>
            <w:r>
              <w:rPr>
                <w:noProof/>
              </w:rPr>
              <w:t>Artificial Intelligence Application</w:t>
            </w:r>
          </w:p>
          <w:p w14:paraId="0DC2F471" w14:textId="77777777" w:rsidR="001D74AE" w:rsidRDefault="001D74AE" w:rsidP="001D74AE">
            <w:pPr>
              <w:pStyle w:val="ListParagraph"/>
              <w:numPr>
                <w:ilvl w:val="0"/>
                <w:numId w:val="6"/>
              </w:numPr>
              <w:rPr>
                <w:noProof/>
              </w:rPr>
            </w:pPr>
            <w:r>
              <w:rPr>
                <w:noProof/>
              </w:rPr>
              <w:t>General event detection application</w:t>
            </w:r>
          </w:p>
          <w:p w14:paraId="0F194E63" w14:textId="30DCCBAC" w:rsidR="001D74AE" w:rsidRPr="00400213" w:rsidRDefault="001D74AE" w:rsidP="00D7641F">
            <w:pPr>
              <w:pStyle w:val="ListParagraph"/>
              <w:rPr>
                <w:noProof/>
              </w:rPr>
            </w:pPr>
          </w:p>
        </w:tc>
        <w:tc>
          <w:tcPr>
            <w:tcW w:w="2429" w:type="dxa"/>
          </w:tcPr>
          <w:p w14:paraId="58E0F34C" w14:textId="77777777" w:rsidR="005B6BBD" w:rsidRDefault="005B6BBD" w:rsidP="00300132"/>
        </w:tc>
      </w:tr>
      <w:tr w:rsidR="00DB5DAB" w:rsidRPr="005B6BBD" w14:paraId="0E10614D" w14:textId="77777777" w:rsidTr="00394BC4">
        <w:trPr>
          <w:trHeight w:val="2084"/>
        </w:trPr>
        <w:tc>
          <w:tcPr>
            <w:tcW w:w="1275" w:type="dxa"/>
            <w:shd w:val="clear" w:color="auto" w:fill="CB5577" w:themeFill="accent3"/>
          </w:tcPr>
          <w:p w14:paraId="348D06A0" w14:textId="77777777" w:rsidR="005B6BBD" w:rsidRDefault="005B6BBD" w:rsidP="005B6BBD"/>
          <w:p w14:paraId="2143E68B" w14:textId="77777777" w:rsidR="007E3857" w:rsidRPr="005B6BBD" w:rsidRDefault="007E3857" w:rsidP="005B6BBD"/>
        </w:tc>
        <w:tc>
          <w:tcPr>
            <w:tcW w:w="5243" w:type="dxa"/>
            <w:shd w:val="clear" w:color="auto" w:fill="CB5577" w:themeFill="accent3"/>
            <w:vAlign w:val="center"/>
          </w:tcPr>
          <w:p w14:paraId="44F021BC" w14:textId="71FA87E9" w:rsidR="001E2618" w:rsidRPr="009802BB" w:rsidRDefault="00CD42F1" w:rsidP="009802BB">
            <w:pPr>
              <w:pStyle w:val="Quote"/>
              <w:rPr>
                <w:rStyle w:val="Strong"/>
                <w:b w:val="0"/>
                <w:bCs w:val="0"/>
              </w:rPr>
            </w:pPr>
            <w:r>
              <w:rPr>
                <w:rStyle w:val="QuoteChar"/>
                <w:i/>
              </w:rPr>
              <w:t xml:space="preserve">This project’s goal </w:t>
            </w:r>
            <w:r w:rsidR="00394BC4">
              <w:rPr>
                <w:rStyle w:val="QuoteChar"/>
                <w:i/>
              </w:rPr>
              <w:t xml:space="preserve">is to improve life </w:t>
            </w:r>
            <w:r w:rsidR="00CF43D0">
              <w:rPr>
                <w:rStyle w:val="QuoteChar"/>
                <w:i/>
              </w:rPr>
              <w:t>quality</w:t>
            </w:r>
            <w:r w:rsidR="00394BC4">
              <w:rPr>
                <w:rStyle w:val="QuoteChar"/>
                <w:i/>
              </w:rPr>
              <w:t xml:space="preserve"> by giving back physical mo</w:t>
            </w:r>
            <w:r w:rsidR="00CF43D0">
              <w:rPr>
                <w:rStyle w:val="QuoteChar"/>
                <w:i/>
              </w:rPr>
              <w:t>b</w:t>
            </w:r>
            <w:r w:rsidR="00394BC4">
              <w:rPr>
                <w:rStyle w:val="QuoteChar"/>
                <w:i/>
              </w:rPr>
              <w:t>ility</w:t>
            </w:r>
            <w:r w:rsidR="0033160C" w:rsidRPr="009802BB">
              <w:rPr>
                <w:rStyle w:val="Strong"/>
                <w:b w:val="0"/>
                <w:bCs w:val="0"/>
              </w:rPr>
              <w:t>”</w:t>
            </w:r>
          </w:p>
        </w:tc>
        <w:tc>
          <w:tcPr>
            <w:tcW w:w="1133" w:type="dxa"/>
            <w:shd w:val="clear" w:color="auto" w:fill="CB5577" w:themeFill="accent3"/>
          </w:tcPr>
          <w:p w14:paraId="4B4B0ED3" w14:textId="77777777" w:rsidR="005B6BBD" w:rsidRPr="007574CB" w:rsidRDefault="005B6BBD" w:rsidP="005B6BBD">
            <w:pPr>
              <w:rPr>
                <w:rStyle w:val="Strong"/>
              </w:rPr>
            </w:pPr>
          </w:p>
        </w:tc>
        <w:tc>
          <w:tcPr>
            <w:tcW w:w="2429" w:type="dxa"/>
          </w:tcPr>
          <w:p w14:paraId="19849337" w14:textId="77777777" w:rsidR="005B6BBD" w:rsidRPr="005B6BBD" w:rsidRDefault="005B6BBD" w:rsidP="005B6BBD"/>
        </w:tc>
      </w:tr>
      <w:tr w:rsidR="007766B6" w:rsidRPr="008C3979" w14:paraId="5629EE5E" w14:textId="77777777" w:rsidTr="007766B6">
        <w:trPr>
          <w:trHeight w:val="849"/>
        </w:trPr>
        <w:tc>
          <w:tcPr>
            <w:tcW w:w="7651" w:type="dxa"/>
            <w:gridSpan w:val="3"/>
            <w:shd w:val="clear" w:color="auto" w:fill="auto"/>
            <w:tcMar>
              <w:top w:w="227" w:type="dxa"/>
              <w:bottom w:w="227" w:type="dxa"/>
            </w:tcMar>
          </w:tcPr>
          <w:p w14:paraId="5F71A88C" w14:textId="162DBBF9" w:rsidR="007766B6" w:rsidRPr="00E605AE" w:rsidRDefault="00CF43D0" w:rsidP="007766B6">
            <w:pPr>
              <w:pStyle w:val="Heading1"/>
              <w:spacing w:before="240"/>
            </w:pPr>
            <w:r>
              <w:lastRenderedPageBreak/>
              <w:t>Description</w:t>
            </w:r>
          </w:p>
          <w:p w14:paraId="7009BAED" w14:textId="77777777" w:rsidR="005D244B" w:rsidRDefault="00403AC0" w:rsidP="007766B6">
            <w:r w:rsidRPr="00403AC0">
              <w:t xml:space="preserve">The project explores how wearable technology can transform the rehabilitation of people with physical disabilities by providing feedback that could help improve the effectiveness of therapy and improve recovery time.  </w:t>
            </w:r>
          </w:p>
          <w:p w14:paraId="692E24C0" w14:textId="0820DEA3" w:rsidR="00D62B04" w:rsidRDefault="00403AC0" w:rsidP="00540A52">
            <w:r w:rsidRPr="00403AC0">
              <w:t xml:space="preserve">Physical therapy is a common treatment for individuals with various physical disabilities and injuries. It can improve muscle strength and mobility, decrease pain levels, relieve stress on joints and tissues in the body, restore independence and improve quality of life. A typical physical therapy session includes a range of activities that target the damaged or impaired muscles and joints. The physical therapist specifies a set of activities to engage in during each therapy session and coaches on the proper form or posture required. </w:t>
            </w:r>
          </w:p>
          <w:p w14:paraId="5B6802D8" w14:textId="77777777" w:rsidR="009A44F7" w:rsidRDefault="009A44F7" w:rsidP="007766B6"/>
          <w:p w14:paraId="3C1C3C54" w14:textId="2C055CD9" w:rsidR="009A44F7" w:rsidRDefault="009A44F7" w:rsidP="00D31351">
            <w:pPr>
              <w:pStyle w:val="Heading2"/>
            </w:pPr>
            <w:r>
              <w:t xml:space="preserve">Use </w:t>
            </w:r>
            <w:r w:rsidRPr="0079479E">
              <w:t>Case</w:t>
            </w:r>
          </w:p>
          <w:p w14:paraId="2255F963" w14:textId="5C2644D0" w:rsidR="00403AC0" w:rsidRDefault="00403AC0" w:rsidP="007766B6">
            <w:r w:rsidRPr="00403AC0">
              <w:t xml:space="preserve"> The use case for this project is based on a patient that fully or partially lost the mobility of a leg.  </w:t>
            </w:r>
            <w:r w:rsidR="004C14BC">
              <w:t>SensorTile w</w:t>
            </w:r>
            <w:r w:rsidRPr="00403AC0">
              <w:t>earable device</w:t>
            </w:r>
            <w:r w:rsidR="004C14BC">
              <w:t xml:space="preserve"> </w:t>
            </w:r>
            <w:r w:rsidR="00A20727">
              <w:t xml:space="preserve">is used </w:t>
            </w:r>
            <w:r w:rsidR="000B06B5">
              <w:t>to take</w:t>
            </w:r>
            <w:r w:rsidR="00A20727">
              <w:t xml:space="preserve"> advantage of its </w:t>
            </w:r>
            <w:r w:rsidRPr="00403AC0">
              <w:t>accelerometer</w:t>
            </w:r>
            <w:r w:rsidR="00A20727">
              <w:t xml:space="preserve">, </w:t>
            </w:r>
            <w:r w:rsidR="00CE684C">
              <w:t>magnetometer,</w:t>
            </w:r>
            <w:r w:rsidR="00A20727">
              <w:t xml:space="preserve"> </w:t>
            </w:r>
            <w:r w:rsidRPr="00403AC0">
              <w:t>and gyroscope</w:t>
            </w:r>
            <w:r w:rsidR="000B06B5">
              <w:t>. With these sensors,</w:t>
            </w:r>
            <w:r w:rsidRPr="00403AC0">
              <w:t xml:space="preserve"> </w:t>
            </w:r>
            <w:r w:rsidR="000B06B5">
              <w:t xml:space="preserve">the system </w:t>
            </w:r>
            <w:r w:rsidRPr="00403AC0">
              <w:t>measure</w:t>
            </w:r>
            <w:r w:rsidR="000B06B5">
              <w:t>s</w:t>
            </w:r>
            <w:r w:rsidRPr="00403AC0">
              <w:t xml:space="preserve"> movements and changes in posture </w:t>
            </w:r>
            <w:r w:rsidR="00892853">
              <w:t xml:space="preserve">while </w:t>
            </w:r>
            <w:r w:rsidR="00EC0DAB">
              <w:t>storing</w:t>
            </w:r>
            <w:r w:rsidR="00892853">
              <w:t xml:space="preserve"> </w:t>
            </w:r>
            <w:r w:rsidR="00CE684C">
              <w:t xml:space="preserve">data </w:t>
            </w:r>
            <w:r w:rsidR="00EC0DAB">
              <w:t xml:space="preserve">captured </w:t>
            </w:r>
            <w:r w:rsidR="00CE684C">
              <w:t xml:space="preserve">and providing </w:t>
            </w:r>
            <w:r w:rsidRPr="00403AC0">
              <w:t>feedback.</w:t>
            </w:r>
          </w:p>
          <w:p w14:paraId="136A3C43" w14:textId="49425B70" w:rsidR="00C605EF" w:rsidRDefault="00523EF8" w:rsidP="007766B6">
            <w:pPr>
              <w:rPr>
                <w:noProof/>
              </w:rPr>
            </w:pPr>
            <w:r>
              <w:rPr>
                <w:noProof/>
              </w:rPr>
              <w:t xml:space="preserve">To obtain the bending angle, the system </w:t>
            </w:r>
            <w:r w:rsidR="00CF7C47">
              <w:rPr>
                <w:noProof/>
              </w:rPr>
              <w:t xml:space="preserve">uses a </w:t>
            </w:r>
            <w:r>
              <w:rPr>
                <w:noProof/>
              </w:rPr>
              <w:t xml:space="preserve">SensorTile </w:t>
            </w:r>
            <w:r w:rsidR="00CF7C47">
              <w:rPr>
                <w:noProof/>
              </w:rPr>
              <w:t xml:space="preserve">attached to the </w:t>
            </w:r>
            <w:r w:rsidR="00006911">
              <w:rPr>
                <w:noProof/>
              </w:rPr>
              <w:t xml:space="preserve">patient’s </w:t>
            </w:r>
            <w:r w:rsidR="00CF7C47">
              <w:rPr>
                <w:noProof/>
              </w:rPr>
              <w:t>an</w:t>
            </w:r>
            <w:r w:rsidR="00FA5EC7">
              <w:rPr>
                <w:noProof/>
              </w:rPr>
              <w:t>k</w:t>
            </w:r>
            <w:r w:rsidR="00CF7C47">
              <w:rPr>
                <w:noProof/>
              </w:rPr>
              <w:t>le</w:t>
            </w:r>
            <w:r w:rsidR="00622EA4">
              <w:rPr>
                <w:noProof/>
              </w:rPr>
              <w:t xml:space="preserve"> as shown in the picture:</w:t>
            </w:r>
          </w:p>
          <w:p w14:paraId="3A600F30" w14:textId="02CC7013" w:rsidR="00622EA4" w:rsidRDefault="001B5527" w:rsidP="007766B6">
            <w:pPr>
              <w:rPr>
                <w:noProof/>
              </w:rPr>
            </w:pPr>
            <w:r>
              <w:rPr>
                <w:noProof/>
              </w:rPr>
              <w:drawing>
                <wp:inline distT="0" distB="0" distL="0" distR="0" wp14:anchorId="6FD0577E" wp14:editId="466098A3">
                  <wp:extent cx="6400800"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00482DAD" w14:textId="3E35ABE5" w:rsidR="004C504D" w:rsidRDefault="000525E8" w:rsidP="006A69F5">
            <w:pPr>
              <w:pStyle w:val="Caption"/>
              <w:rPr>
                <w:noProof/>
              </w:rPr>
            </w:pPr>
            <w:r>
              <w:rPr>
                <w:noProof/>
              </w:rPr>
              <w:lastRenderedPageBreak/>
              <w:t>Figure 1</w:t>
            </w:r>
          </w:p>
          <w:p w14:paraId="265BF6C6" w14:textId="46181AD1" w:rsidR="00B13E15" w:rsidRPr="000525E8" w:rsidRDefault="00B13E15" w:rsidP="009A0B2F"/>
        </w:tc>
        <w:tc>
          <w:tcPr>
            <w:tcW w:w="2429" w:type="dxa"/>
            <w:shd w:val="clear" w:color="auto" w:fill="auto"/>
          </w:tcPr>
          <w:p w14:paraId="3116E3B2" w14:textId="77777777" w:rsidR="007766B6" w:rsidRPr="005B6BBD" w:rsidRDefault="007766B6" w:rsidP="005B6BBD"/>
        </w:tc>
      </w:tr>
      <w:tr w:rsidR="008C3979" w:rsidRPr="00124012" w14:paraId="3627AE29" w14:textId="77777777" w:rsidTr="007766B6">
        <w:trPr>
          <w:trHeight w:val="1008"/>
        </w:trPr>
        <w:tc>
          <w:tcPr>
            <w:tcW w:w="7651" w:type="dxa"/>
            <w:gridSpan w:val="3"/>
            <w:shd w:val="clear" w:color="auto" w:fill="CB5577" w:themeFill="accent3"/>
            <w:tcMar>
              <w:top w:w="227" w:type="dxa"/>
              <w:bottom w:w="227" w:type="dxa"/>
            </w:tcMar>
          </w:tcPr>
          <w:p w14:paraId="21AA69A9" w14:textId="339A3827" w:rsidR="005B6BBD" w:rsidRPr="005D1C82" w:rsidRDefault="006A69F5" w:rsidP="007831F1">
            <w:pPr>
              <w:pStyle w:val="Quote2"/>
              <w:ind w:left="446" w:right="274"/>
              <w:rPr>
                <w:noProof/>
                <w:lang w:val="fr-FR"/>
              </w:rPr>
            </w:pPr>
            <w:r>
              <w:rPr>
                <w:noProof/>
              </w:rPr>
              <w:t xml:space="preserve">The SensorTile </w:t>
            </w:r>
            <w:r w:rsidR="00124012">
              <w:rPr>
                <w:noProof/>
              </w:rPr>
              <w:t xml:space="preserve">must be located at the end of the </w:t>
            </w:r>
            <w:r w:rsidR="00703C37">
              <w:rPr>
                <w:noProof/>
              </w:rPr>
              <w:t>limb</w:t>
            </w:r>
            <w:r w:rsidR="00732E8C">
              <w:rPr>
                <w:noProof/>
              </w:rPr>
              <w:t xml:space="preserve"> to obtain the maximum change in position.</w:t>
            </w:r>
          </w:p>
        </w:tc>
        <w:tc>
          <w:tcPr>
            <w:tcW w:w="2429" w:type="dxa"/>
          </w:tcPr>
          <w:p w14:paraId="21A4463F" w14:textId="77777777" w:rsidR="005B6BBD" w:rsidRPr="005D1C82" w:rsidRDefault="005B6BBD" w:rsidP="005B6BBD">
            <w:pPr>
              <w:rPr>
                <w:lang w:val="fr-FR"/>
              </w:rPr>
            </w:pPr>
          </w:p>
        </w:tc>
      </w:tr>
      <w:tr w:rsidR="00DB5DAB" w:rsidRPr="005527C4" w14:paraId="54624FE8" w14:textId="77777777" w:rsidTr="007766B6">
        <w:trPr>
          <w:trHeight w:val="5594"/>
        </w:trPr>
        <w:tc>
          <w:tcPr>
            <w:tcW w:w="7651" w:type="dxa"/>
            <w:gridSpan w:val="3"/>
            <w:tcMar>
              <w:bottom w:w="0" w:type="dxa"/>
            </w:tcMar>
            <w:vAlign w:val="center"/>
          </w:tcPr>
          <w:p w14:paraId="21C8A785" w14:textId="77777777" w:rsidR="00894733" w:rsidRDefault="00894733" w:rsidP="00C6633B">
            <w:pPr>
              <w:spacing w:before="180" w:after="0" w:line="240" w:lineRule="auto"/>
            </w:pPr>
          </w:p>
          <w:p w14:paraId="0FBE5586" w14:textId="368E4B74" w:rsidR="00C97BBF" w:rsidRPr="003F234D" w:rsidRDefault="00894733" w:rsidP="007831F1">
            <w:pPr>
              <w:pStyle w:val="Heading1"/>
              <w:spacing w:before="240"/>
            </w:pPr>
            <w:r>
              <w:t>Objectives</w:t>
            </w:r>
          </w:p>
          <w:p w14:paraId="5665D126" w14:textId="732EB3F7" w:rsidR="005B6BBD" w:rsidRDefault="005527C4" w:rsidP="005527C4">
            <w:r>
              <w:t xml:space="preserve">The objectives of the project are oriented to the physical and mental health of the patient. </w:t>
            </w:r>
            <w:r w:rsidR="00D0774D">
              <w:t xml:space="preserve">These are </w:t>
            </w:r>
            <w:r w:rsidR="001B6908">
              <w:t>the</w:t>
            </w:r>
            <w:r w:rsidR="00D0774D">
              <w:t xml:space="preserve"> main objectives:</w:t>
            </w:r>
          </w:p>
          <w:p w14:paraId="34723E89" w14:textId="19DB71C1" w:rsidR="00917F95" w:rsidRDefault="00917F95" w:rsidP="003433B3">
            <w:pPr>
              <w:pStyle w:val="ListNumber"/>
            </w:pPr>
            <w:r>
              <w:t xml:space="preserve">Improve the effectiveness of physical therapy </w:t>
            </w:r>
            <w:r w:rsidR="002F28E8">
              <w:t>process</w:t>
            </w:r>
          </w:p>
          <w:p w14:paraId="1DD5D45B" w14:textId="3BA2338D" w:rsidR="00917F95" w:rsidRDefault="00917F95" w:rsidP="003433B3">
            <w:pPr>
              <w:pStyle w:val="ListNumber"/>
            </w:pPr>
            <w:r>
              <w:t xml:space="preserve">Enable physical therapy to be properly and safely </w:t>
            </w:r>
            <w:r w:rsidR="00C61ACA">
              <w:t xml:space="preserve">performed </w:t>
            </w:r>
            <w:r>
              <w:t>without physical therapist presence</w:t>
            </w:r>
          </w:p>
          <w:p w14:paraId="6407A034" w14:textId="026B2EDF" w:rsidR="00917F95" w:rsidRDefault="00917F95" w:rsidP="003433B3">
            <w:pPr>
              <w:pStyle w:val="ListNumber"/>
            </w:pPr>
            <w:r>
              <w:t>Cost effective solution</w:t>
            </w:r>
          </w:p>
          <w:p w14:paraId="070A74AF" w14:textId="77777777" w:rsidR="00D0774D" w:rsidRDefault="00D0774D" w:rsidP="005527C4">
            <w:pPr>
              <w:rPr>
                <w:color w:val="FF0000"/>
              </w:rPr>
            </w:pPr>
          </w:p>
          <w:p w14:paraId="3B16DDA5" w14:textId="77777777" w:rsidR="00D0774D" w:rsidRDefault="00D0774D" w:rsidP="00D0774D">
            <w:pPr>
              <w:pStyle w:val="Heading1"/>
            </w:pPr>
            <w:r>
              <w:t>Equipment Required</w:t>
            </w:r>
          </w:p>
          <w:p w14:paraId="11593845" w14:textId="77777777" w:rsidR="00D0774D" w:rsidRDefault="00717431" w:rsidP="00D0774D">
            <w:r>
              <w:t>The equipment used for development is:</w:t>
            </w:r>
          </w:p>
          <w:p w14:paraId="5A80C97F" w14:textId="4D477880" w:rsidR="00717431" w:rsidRDefault="00C621D4" w:rsidP="00717431">
            <w:pPr>
              <w:pStyle w:val="ListParagraph"/>
              <w:numPr>
                <w:ilvl w:val="0"/>
                <w:numId w:val="7"/>
              </w:numPr>
            </w:pPr>
            <w:r>
              <w:t xml:space="preserve">SensorTile </w:t>
            </w:r>
            <w:r w:rsidR="00B51583">
              <w:t xml:space="preserve">Development Kit </w:t>
            </w:r>
            <w:r w:rsidR="00B51583" w:rsidRPr="006E2A88">
              <w:rPr>
                <w:rStyle w:val="Highlighted"/>
              </w:rPr>
              <w:t>STEVAL-STLKT01V1</w:t>
            </w:r>
          </w:p>
          <w:p w14:paraId="324AD948" w14:textId="6E6B361D" w:rsidR="006E2A88" w:rsidRDefault="00F70B65" w:rsidP="00717431">
            <w:pPr>
              <w:pStyle w:val="ListParagraph"/>
              <w:numPr>
                <w:ilvl w:val="0"/>
                <w:numId w:val="7"/>
              </w:numPr>
            </w:pPr>
            <w:r>
              <w:t xml:space="preserve">STM32 Nucleo-64 Development Board </w:t>
            </w:r>
            <w:r w:rsidR="00542A6F" w:rsidRPr="00FE0C48">
              <w:rPr>
                <w:rStyle w:val="Highlighted"/>
              </w:rPr>
              <w:t>NUCLEO-F303RE</w:t>
            </w:r>
          </w:p>
          <w:p w14:paraId="3FA8E4D5" w14:textId="14DA55FF" w:rsidR="00FE0C48" w:rsidRDefault="00037653" w:rsidP="00717431">
            <w:pPr>
              <w:pStyle w:val="ListParagraph"/>
              <w:numPr>
                <w:ilvl w:val="0"/>
                <w:numId w:val="7"/>
              </w:numPr>
            </w:pPr>
            <w:r>
              <w:t xml:space="preserve">Personal computer </w:t>
            </w:r>
            <w:r w:rsidR="001121D7">
              <w:t>with STM32CubeIDE installed</w:t>
            </w:r>
          </w:p>
          <w:p w14:paraId="251EA2F2" w14:textId="79CD6285" w:rsidR="00EB7643" w:rsidRDefault="00AC6E30" w:rsidP="00717431">
            <w:pPr>
              <w:pStyle w:val="ListParagraph"/>
              <w:numPr>
                <w:ilvl w:val="0"/>
                <w:numId w:val="7"/>
              </w:numPr>
            </w:pPr>
            <w:r w:rsidRPr="00AC6E30">
              <w:t>USB-C 3.1 10-Port Hub with Power Adapter - 36W Powered (12V/3A)</w:t>
            </w:r>
          </w:p>
          <w:p w14:paraId="0ED74FAE" w14:textId="6C9B31CA" w:rsidR="00DF5D03" w:rsidRDefault="00DF5D03" w:rsidP="00DF5D03">
            <w:pPr>
              <w:pStyle w:val="ListParagraph"/>
              <w:numPr>
                <w:ilvl w:val="0"/>
                <w:numId w:val="7"/>
              </w:numPr>
            </w:pPr>
            <w:r>
              <w:t>USB 2.0 A-Male to Micro-B Cable</w:t>
            </w:r>
          </w:p>
          <w:p w14:paraId="779E6EE8" w14:textId="0D307D29" w:rsidR="005044CD" w:rsidRDefault="00DF5D03" w:rsidP="00DF5D03">
            <w:pPr>
              <w:pStyle w:val="ListParagraph"/>
              <w:numPr>
                <w:ilvl w:val="0"/>
                <w:numId w:val="7"/>
              </w:numPr>
            </w:pPr>
            <w:r>
              <w:t>USB 2.0 A-Male to Mini-B Cable</w:t>
            </w:r>
          </w:p>
          <w:p w14:paraId="332095E8" w14:textId="4328EC42" w:rsidR="00980CBD" w:rsidRDefault="009E5522" w:rsidP="00A924B0">
            <w:pPr>
              <w:pStyle w:val="ListParagraph"/>
              <w:numPr>
                <w:ilvl w:val="0"/>
                <w:numId w:val="7"/>
              </w:numPr>
            </w:pPr>
            <w:r>
              <w:t>Laptop computer</w:t>
            </w:r>
          </w:p>
          <w:p w14:paraId="71F753AD" w14:textId="77777777" w:rsidR="00A924B0" w:rsidRDefault="00A924B0" w:rsidP="00A924B0"/>
          <w:p w14:paraId="4B9AC992" w14:textId="77777777" w:rsidR="00D54CAA" w:rsidRDefault="00D54CAA" w:rsidP="00D54CAA"/>
          <w:p w14:paraId="7E05F7FC" w14:textId="77777777" w:rsidR="00D54CAA" w:rsidRDefault="00D07389" w:rsidP="00D07389">
            <w:pPr>
              <w:pStyle w:val="Heading1"/>
            </w:pPr>
            <w:r>
              <w:t>Proof of Concept or Minimum Value Product</w:t>
            </w:r>
          </w:p>
          <w:p w14:paraId="373ADADA" w14:textId="77777777" w:rsidR="00D07389" w:rsidRDefault="00DC2B77" w:rsidP="00D07389">
            <w:r>
              <w:t xml:space="preserve">The system shall be able to </w:t>
            </w:r>
            <w:r w:rsidR="005B5DC7">
              <w:t xml:space="preserve">recognize the position of the three sensors, determine the angle, compare it with the goal and </w:t>
            </w:r>
            <w:r w:rsidR="007E3FB0">
              <w:t xml:space="preserve">provide feedback to the patient. </w:t>
            </w:r>
            <w:r w:rsidR="00DC5E8D">
              <w:t xml:space="preserve">To determine of the goal was reached, the system shall use artificial intelligence </w:t>
            </w:r>
            <w:r w:rsidR="000943D4">
              <w:t>to define if the value obtained is within an acceptable range for that specific patient.</w:t>
            </w:r>
          </w:p>
          <w:p w14:paraId="47798C28" w14:textId="77777777" w:rsidR="00A64FCC" w:rsidRDefault="00A64FCC" w:rsidP="00D07389"/>
          <w:p w14:paraId="057AF963" w14:textId="77777777" w:rsidR="00A64FCC" w:rsidRDefault="00A64FCC" w:rsidP="00A64FCC">
            <w:pPr>
              <w:pStyle w:val="Heading1"/>
            </w:pPr>
            <w:r>
              <w:t>Final Project deliverable</w:t>
            </w:r>
          </w:p>
          <w:p w14:paraId="0B4F51E3" w14:textId="77777777" w:rsidR="00A64FCC" w:rsidRDefault="00A64FCC" w:rsidP="00A64FCC">
            <w:r>
              <w:t>The solution will include a package with the following components:</w:t>
            </w:r>
          </w:p>
          <w:p w14:paraId="726AAF49" w14:textId="0E907E3C" w:rsidR="00140203" w:rsidRDefault="00A64FCC" w:rsidP="00A64FCC">
            <w:pPr>
              <w:pStyle w:val="ListParagraph"/>
              <w:numPr>
                <w:ilvl w:val="0"/>
                <w:numId w:val="17"/>
              </w:numPr>
            </w:pPr>
            <w:r>
              <w:lastRenderedPageBreak/>
              <w:t xml:space="preserve">Three SensorTiles </w:t>
            </w:r>
            <w:r w:rsidR="00140203">
              <w:t>programmed to obtain the data described in</w:t>
            </w:r>
            <w:r w:rsidR="001B6C25">
              <w:t xml:space="preserve"> </w:t>
            </w:r>
            <w:r w:rsidR="001B6C25" w:rsidRPr="001B6C25">
              <w:rPr>
                <w:color w:val="FF0000"/>
              </w:rPr>
              <w:t>XXX</w:t>
            </w:r>
          </w:p>
          <w:p w14:paraId="52F336FD" w14:textId="77777777" w:rsidR="007368EF" w:rsidRDefault="001B6C25" w:rsidP="00A64FCC">
            <w:pPr>
              <w:pStyle w:val="ListParagraph"/>
              <w:numPr>
                <w:ilvl w:val="0"/>
                <w:numId w:val="17"/>
              </w:numPr>
            </w:pPr>
            <w:r>
              <w:t xml:space="preserve">A Raspberry Pi that controls the </w:t>
            </w:r>
            <w:r w:rsidR="00BA4D36">
              <w:t xml:space="preserve">sensors (it would be great if we could replace this with the </w:t>
            </w:r>
            <w:r w:rsidR="007368EF">
              <w:t>phone)</w:t>
            </w:r>
          </w:p>
          <w:p w14:paraId="09035E65" w14:textId="77777777" w:rsidR="00A64FCC" w:rsidRDefault="007368EF" w:rsidP="00A64FCC">
            <w:pPr>
              <w:pStyle w:val="ListParagraph"/>
              <w:numPr>
                <w:ilvl w:val="0"/>
                <w:numId w:val="17"/>
              </w:numPr>
            </w:pPr>
            <w:r>
              <w:t xml:space="preserve">The software described in </w:t>
            </w:r>
            <w:r w:rsidRPr="007368EF">
              <w:rPr>
                <w:color w:val="FF0000"/>
              </w:rPr>
              <w:t xml:space="preserve">XXX </w:t>
            </w:r>
            <w:r>
              <w:t>to process the data</w:t>
            </w:r>
          </w:p>
          <w:p w14:paraId="5E5BC253" w14:textId="77777777" w:rsidR="007368EF" w:rsidRDefault="007368EF" w:rsidP="00A64FCC">
            <w:pPr>
              <w:pStyle w:val="ListParagraph"/>
              <w:numPr>
                <w:ilvl w:val="0"/>
                <w:numId w:val="17"/>
              </w:numPr>
            </w:pPr>
            <w:r>
              <w:t xml:space="preserve">The software described in </w:t>
            </w:r>
            <w:r w:rsidRPr="00B96584">
              <w:rPr>
                <w:color w:val="FF0000"/>
              </w:rPr>
              <w:t xml:space="preserve">XXX </w:t>
            </w:r>
            <w:r>
              <w:t xml:space="preserve">to </w:t>
            </w:r>
            <w:r w:rsidR="00B96584">
              <w:t>interact with the user</w:t>
            </w:r>
          </w:p>
          <w:p w14:paraId="7518F59C" w14:textId="77777777" w:rsidR="00B96584" w:rsidRDefault="00B96584" w:rsidP="00B96584"/>
          <w:p w14:paraId="5EBE3109" w14:textId="77777777" w:rsidR="00B96584" w:rsidRDefault="00B96584" w:rsidP="00B96584">
            <w:pPr>
              <w:pStyle w:val="Heading1"/>
            </w:pPr>
            <w:r>
              <w:t>Workplan</w:t>
            </w:r>
          </w:p>
          <w:tbl>
            <w:tblPr>
              <w:tblStyle w:val="TableGrid"/>
              <w:tblW w:w="0" w:type="auto"/>
              <w:tblLook w:val="04A0" w:firstRow="1" w:lastRow="0" w:firstColumn="1" w:lastColumn="0" w:noHBand="0" w:noVBand="1"/>
            </w:tblPr>
            <w:tblGrid>
              <w:gridCol w:w="803"/>
              <w:gridCol w:w="1412"/>
              <w:gridCol w:w="5426"/>
            </w:tblGrid>
            <w:tr w:rsidR="003C2ED7" w14:paraId="558AC1E1" w14:textId="77777777" w:rsidTr="00433CAA">
              <w:tc>
                <w:tcPr>
                  <w:tcW w:w="841" w:type="dxa"/>
                </w:tcPr>
                <w:p w14:paraId="6CC1D324" w14:textId="33B13CC4" w:rsidR="003C2ED7" w:rsidRDefault="003C2ED7" w:rsidP="00B96584">
                  <w:r>
                    <w:t>Week</w:t>
                  </w:r>
                </w:p>
              </w:tc>
              <w:tc>
                <w:tcPr>
                  <w:tcW w:w="1543" w:type="dxa"/>
                </w:tcPr>
                <w:p w14:paraId="62CE0A68" w14:textId="37E4C3AC" w:rsidR="003C2ED7" w:rsidRDefault="003C2ED7" w:rsidP="00B96584">
                  <w:r>
                    <w:t>End Date</w:t>
                  </w:r>
                </w:p>
              </w:tc>
              <w:tc>
                <w:tcPr>
                  <w:tcW w:w="7331" w:type="dxa"/>
                </w:tcPr>
                <w:p w14:paraId="15721B37" w14:textId="213C10C7" w:rsidR="003C2ED7" w:rsidRDefault="003C2ED7" w:rsidP="00B96584">
                  <w:r>
                    <w:t>Goal</w:t>
                  </w:r>
                </w:p>
              </w:tc>
            </w:tr>
            <w:tr w:rsidR="003C2ED7" w14:paraId="091A7D4F" w14:textId="77777777" w:rsidTr="00433CAA">
              <w:tc>
                <w:tcPr>
                  <w:tcW w:w="841" w:type="dxa"/>
                </w:tcPr>
                <w:p w14:paraId="473CB7B8" w14:textId="185C679B" w:rsidR="003C2ED7" w:rsidRDefault="003C2ED7" w:rsidP="00B96584">
                  <w:r>
                    <w:t>1</w:t>
                  </w:r>
                </w:p>
              </w:tc>
              <w:tc>
                <w:tcPr>
                  <w:tcW w:w="1543" w:type="dxa"/>
                </w:tcPr>
                <w:p w14:paraId="7F60E5A8" w14:textId="2D3312B5" w:rsidR="003C2ED7" w:rsidRDefault="00D54983" w:rsidP="00B96584">
                  <w:r>
                    <w:t>October 12</w:t>
                  </w:r>
                </w:p>
              </w:tc>
              <w:tc>
                <w:tcPr>
                  <w:tcW w:w="7331" w:type="dxa"/>
                </w:tcPr>
                <w:p w14:paraId="383599C3" w14:textId="77777777" w:rsidR="003C2ED7" w:rsidRPr="006D3C5F" w:rsidRDefault="006B3B9E" w:rsidP="00A51C88">
                  <w:pPr>
                    <w:pStyle w:val="ListBullet"/>
                    <w:rPr>
                      <w:rStyle w:val="Highlighted"/>
                    </w:rPr>
                  </w:pPr>
                  <w:r w:rsidRPr="006D3C5F">
                    <w:rPr>
                      <w:rStyle w:val="Highlighted"/>
                    </w:rPr>
                    <w:t>Additional</w:t>
                  </w:r>
                  <w:r w:rsidR="008B2D49" w:rsidRPr="006D3C5F">
                    <w:rPr>
                      <w:rStyle w:val="Highlighted"/>
                    </w:rPr>
                    <w:t xml:space="preserve"> hardware required ordered</w:t>
                  </w:r>
                </w:p>
                <w:p w14:paraId="782F21BD" w14:textId="77777777" w:rsidR="00792B0A" w:rsidRPr="006D3C5F" w:rsidRDefault="008B2D49" w:rsidP="00792B0A">
                  <w:pPr>
                    <w:pStyle w:val="ListBullet"/>
                    <w:rPr>
                      <w:rStyle w:val="Highlighted"/>
                    </w:rPr>
                  </w:pPr>
                  <w:r w:rsidRPr="006D3C5F">
                    <w:rPr>
                      <w:rStyle w:val="Highlighted"/>
                    </w:rPr>
                    <w:t>Software required identified</w:t>
                  </w:r>
                </w:p>
                <w:p w14:paraId="435759BD" w14:textId="57CA7C3E" w:rsidR="00792B0A" w:rsidRDefault="00792B0A" w:rsidP="00792B0A">
                  <w:pPr>
                    <w:pStyle w:val="ListBullet"/>
                  </w:pPr>
                  <w:r w:rsidRPr="006D3C5F">
                    <w:rPr>
                      <w:rStyle w:val="Highlighted"/>
                    </w:rPr>
                    <w:t>Project proposal ready</w:t>
                  </w:r>
                </w:p>
              </w:tc>
            </w:tr>
            <w:tr w:rsidR="00D54983" w14:paraId="69E26379" w14:textId="77777777" w:rsidTr="00433CAA">
              <w:tc>
                <w:tcPr>
                  <w:tcW w:w="841" w:type="dxa"/>
                </w:tcPr>
                <w:p w14:paraId="3E8E0F31" w14:textId="1F86C15A" w:rsidR="00D54983" w:rsidRDefault="00433CAA" w:rsidP="00B96584">
                  <w:r>
                    <w:t>2</w:t>
                  </w:r>
                </w:p>
              </w:tc>
              <w:tc>
                <w:tcPr>
                  <w:tcW w:w="1543" w:type="dxa"/>
                </w:tcPr>
                <w:p w14:paraId="6AE9A0BE" w14:textId="49665349" w:rsidR="00D54983" w:rsidRDefault="00D54983" w:rsidP="00B96584">
                  <w:r>
                    <w:t>October 19</w:t>
                  </w:r>
                </w:p>
              </w:tc>
              <w:tc>
                <w:tcPr>
                  <w:tcW w:w="7331" w:type="dxa"/>
                </w:tcPr>
                <w:p w14:paraId="1945783D" w14:textId="71244804" w:rsidR="00D54983" w:rsidRDefault="00AB3F2F" w:rsidP="0037472D">
                  <w:pPr>
                    <w:pStyle w:val="ListBullet"/>
                  </w:pPr>
                  <w:r>
                    <w:t>Data collecting s</w:t>
                  </w:r>
                  <w:r w:rsidR="0037472D">
                    <w:t xml:space="preserve">oftware </w:t>
                  </w:r>
                  <w:r>
                    <w:t>for</w:t>
                  </w:r>
                  <w:r w:rsidR="004F0060">
                    <w:t xml:space="preserve"> one sensor developed</w:t>
                  </w:r>
                </w:p>
                <w:p w14:paraId="137DB147" w14:textId="370BBD9C" w:rsidR="00976DB4" w:rsidRDefault="00AB3F2F" w:rsidP="00976DB4">
                  <w:pPr>
                    <w:pStyle w:val="ListBullet"/>
                  </w:pPr>
                  <w:r>
                    <w:t>Data collecting s</w:t>
                  </w:r>
                  <w:r w:rsidR="00976DB4">
                    <w:t xml:space="preserve">oftware </w:t>
                  </w:r>
                  <w:r>
                    <w:t xml:space="preserve">for </w:t>
                  </w:r>
                  <w:r w:rsidR="00976DB4">
                    <w:t>one sensor tested</w:t>
                  </w:r>
                </w:p>
                <w:p w14:paraId="65FECF43" w14:textId="77777777" w:rsidR="000C64F7" w:rsidRDefault="00A875BE" w:rsidP="00976DB4">
                  <w:pPr>
                    <w:pStyle w:val="ListBullet"/>
                  </w:pPr>
                  <w:r>
                    <w:t>User interface s</w:t>
                  </w:r>
                  <w:r w:rsidR="000C64F7">
                    <w:t>oftware designed</w:t>
                  </w:r>
                </w:p>
                <w:p w14:paraId="1FC87FFA" w14:textId="3FBB0C2F" w:rsidR="00F51D1D" w:rsidRDefault="00F51D1D" w:rsidP="00976DB4">
                  <w:pPr>
                    <w:pStyle w:val="ListBullet"/>
                  </w:pPr>
                  <w:r>
                    <w:t>Physical implementation design</w:t>
                  </w:r>
                  <w:r w:rsidR="00DC6528">
                    <w:t>ed</w:t>
                  </w:r>
                </w:p>
              </w:tc>
            </w:tr>
            <w:tr w:rsidR="00D54983" w14:paraId="0BB19723" w14:textId="77777777" w:rsidTr="00433CAA">
              <w:tc>
                <w:tcPr>
                  <w:tcW w:w="841" w:type="dxa"/>
                </w:tcPr>
                <w:p w14:paraId="26F1D38B" w14:textId="0FB45F88" w:rsidR="00D54983" w:rsidRDefault="00433CAA" w:rsidP="00B96584">
                  <w:r>
                    <w:t>3</w:t>
                  </w:r>
                </w:p>
              </w:tc>
              <w:tc>
                <w:tcPr>
                  <w:tcW w:w="1543" w:type="dxa"/>
                </w:tcPr>
                <w:p w14:paraId="264D375E" w14:textId="4F445010" w:rsidR="00D54983" w:rsidRDefault="00D54983" w:rsidP="00B96584">
                  <w:r>
                    <w:t>October 26</w:t>
                  </w:r>
                </w:p>
              </w:tc>
              <w:tc>
                <w:tcPr>
                  <w:tcW w:w="7331" w:type="dxa"/>
                </w:tcPr>
                <w:p w14:paraId="288C8300" w14:textId="0210AF68" w:rsidR="00D54983" w:rsidRDefault="00DC6528" w:rsidP="008D74C7">
                  <w:pPr>
                    <w:pStyle w:val="ListBullet"/>
                  </w:pPr>
                  <w:r>
                    <w:t xml:space="preserve">User interface </w:t>
                  </w:r>
                  <w:r w:rsidR="008D74C7">
                    <w:t xml:space="preserve">software </w:t>
                  </w:r>
                  <w:r w:rsidR="004755C5">
                    <w:t xml:space="preserve">development </w:t>
                  </w:r>
                  <w:r w:rsidR="008D74C7">
                    <w:t>started</w:t>
                  </w:r>
                </w:p>
                <w:p w14:paraId="3ED59F31" w14:textId="77777777" w:rsidR="006031EC" w:rsidRDefault="002A49BA" w:rsidP="008D74C7">
                  <w:pPr>
                    <w:pStyle w:val="ListBullet"/>
                  </w:pPr>
                  <w:r>
                    <w:t>Raspberry setup to control three sensors completed</w:t>
                  </w:r>
                </w:p>
                <w:p w14:paraId="7B51C9A4" w14:textId="5EB11FB4" w:rsidR="008F0215" w:rsidRDefault="008F0215" w:rsidP="008D74C7">
                  <w:pPr>
                    <w:pStyle w:val="ListBullet"/>
                  </w:pPr>
                  <w:r>
                    <w:t>Statistics to be applied defined</w:t>
                  </w:r>
                </w:p>
              </w:tc>
            </w:tr>
            <w:tr w:rsidR="00D54983" w14:paraId="5C291C48" w14:textId="77777777" w:rsidTr="00433CAA">
              <w:tc>
                <w:tcPr>
                  <w:tcW w:w="841" w:type="dxa"/>
                </w:tcPr>
                <w:p w14:paraId="2A408794" w14:textId="15C1A2F9" w:rsidR="00D54983" w:rsidRDefault="00433CAA" w:rsidP="00B96584">
                  <w:r>
                    <w:t>4</w:t>
                  </w:r>
                </w:p>
              </w:tc>
              <w:tc>
                <w:tcPr>
                  <w:tcW w:w="1543" w:type="dxa"/>
                </w:tcPr>
                <w:p w14:paraId="089E01AD" w14:textId="4CA589E3" w:rsidR="00D54983" w:rsidRDefault="00D54983" w:rsidP="00B96584">
                  <w:r>
                    <w:t>November 2</w:t>
                  </w:r>
                </w:p>
              </w:tc>
              <w:tc>
                <w:tcPr>
                  <w:tcW w:w="7331" w:type="dxa"/>
                </w:tcPr>
                <w:p w14:paraId="08CC6F76" w14:textId="0C5A9BCA" w:rsidR="00137F28" w:rsidRDefault="00137F28" w:rsidP="00137F28">
                  <w:pPr>
                    <w:pStyle w:val="ListBullet"/>
                  </w:pPr>
                  <w:r>
                    <w:t>Tests with three sensors started</w:t>
                  </w:r>
                </w:p>
                <w:p w14:paraId="233A74B5" w14:textId="77777777" w:rsidR="00D54983" w:rsidRDefault="00137F28" w:rsidP="00137F28">
                  <w:pPr>
                    <w:pStyle w:val="ListBullet"/>
                  </w:pPr>
                  <w:r>
                    <w:t>Initial data collection started</w:t>
                  </w:r>
                </w:p>
                <w:p w14:paraId="30B2F336" w14:textId="44381A2F" w:rsidR="008F0215" w:rsidRDefault="00AC645E" w:rsidP="00137F28">
                  <w:pPr>
                    <w:pStyle w:val="ListBullet"/>
                  </w:pPr>
                  <w:r>
                    <w:t>Statistics preliminary analyses performed</w:t>
                  </w:r>
                </w:p>
              </w:tc>
            </w:tr>
            <w:tr w:rsidR="00D54983" w14:paraId="2DC7A8FF" w14:textId="77777777" w:rsidTr="00433CAA">
              <w:tc>
                <w:tcPr>
                  <w:tcW w:w="841" w:type="dxa"/>
                </w:tcPr>
                <w:p w14:paraId="5772DE93" w14:textId="4095F7A2" w:rsidR="00D54983" w:rsidRDefault="00433CAA" w:rsidP="00B96584">
                  <w:r>
                    <w:t>5</w:t>
                  </w:r>
                </w:p>
              </w:tc>
              <w:tc>
                <w:tcPr>
                  <w:tcW w:w="1543" w:type="dxa"/>
                </w:tcPr>
                <w:p w14:paraId="6CD191F4" w14:textId="196DB5AD" w:rsidR="00D54983" w:rsidRDefault="00D54983" w:rsidP="00B96584">
                  <w:r>
                    <w:t>November</w:t>
                  </w:r>
                  <w:r w:rsidR="00433CAA">
                    <w:t xml:space="preserve"> 9</w:t>
                  </w:r>
                </w:p>
              </w:tc>
              <w:tc>
                <w:tcPr>
                  <w:tcW w:w="7331" w:type="dxa"/>
                </w:tcPr>
                <w:p w14:paraId="391AB640" w14:textId="77777777" w:rsidR="00D54983" w:rsidRDefault="00F22DE7" w:rsidP="00F22DE7">
                  <w:pPr>
                    <w:pStyle w:val="ListBullet"/>
                  </w:pPr>
                  <w:r>
                    <w:t>Training and testing data for machine learning model collected</w:t>
                  </w:r>
                </w:p>
                <w:p w14:paraId="72D7607D" w14:textId="77777777" w:rsidR="00F22DE7" w:rsidRDefault="00F22DE7" w:rsidP="00F22DE7">
                  <w:pPr>
                    <w:pStyle w:val="ListBullet"/>
                  </w:pPr>
                  <w:r>
                    <w:t xml:space="preserve">Machine learning model </w:t>
                  </w:r>
                  <w:r w:rsidR="00D741DE">
                    <w:t>developed</w:t>
                  </w:r>
                </w:p>
                <w:p w14:paraId="70AA974A" w14:textId="77777777" w:rsidR="00D741DE" w:rsidRDefault="00D741DE" w:rsidP="00F22DE7">
                  <w:pPr>
                    <w:pStyle w:val="ListBullet"/>
                  </w:pPr>
                  <w:r>
                    <w:t>Machine learning model tested</w:t>
                  </w:r>
                </w:p>
                <w:p w14:paraId="3ED934B4" w14:textId="50BB6AC1" w:rsidR="00E7106B" w:rsidRDefault="00E7106B" w:rsidP="00F22DE7">
                  <w:pPr>
                    <w:pStyle w:val="ListBullet"/>
                  </w:pPr>
                  <w:r>
                    <w:t>Statistics adjusted</w:t>
                  </w:r>
                </w:p>
              </w:tc>
            </w:tr>
            <w:tr w:rsidR="006031EC" w14:paraId="77C08A57" w14:textId="77777777" w:rsidTr="00433CAA">
              <w:tc>
                <w:tcPr>
                  <w:tcW w:w="841" w:type="dxa"/>
                </w:tcPr>
                <w:p w14:paraId="04C67088" w14:textId="5449DF23" w:rsidR="006031EC" w:rsidRDefault="006031EC" w:rsidP="006031EC">
                  <w:r>
                    <w:t>6</w:t>
                  </w:r>
                </w:p>
              </w:tc>
              <w:tc>
                <w:tcPr>
                  <w:tcW w:w="1543" w:type="dxa"/>
                </w:tcPr>
                <w:p w14:paraId="4BD7B30C" w14:textId="3489117D" w:rsidR="006031EC" w:rsidRDefault="006031EC" w:rsidP="006031EC">
                  <w:r>
                    <w:t>November 16</w:t>
                  </w:r>
                </w:p>
              </w:tc>
              <w:tc>
                <w:tcPr>
                  <w:tcW w:w="7331" w:type="dxa"/>
                </w:tcPr>
                <w:p w14:paraId="0009BD20" w14:textId="20D31301" w:rsidR="00D741DE" w:rsidRDefault="00CE09E5" w:rsidP="006031EC">
                  <w:pPr>
                    <w:pStyle w:val="ListBullet"/>
                  </w:pPr>
                  <w:r>
                    <w:t>Machine learning model trained</w:t>
                  </w:r>
                </w:p>
                <w:p w14:paraId="5C8CBEBD" w14:textId="557154A4" w:rsidR="00CE09E5" w:rsidRDefault="00CE09E5" w:rsidP="006031EC">
                  <w:pPr>
                    <w:pStyle w:val="ListBullet"/>
                  </w:pPr>
                  <w:r>
                    <w:t>Machine learning model deployed</w:t>
                  </w:r>
                </w:p>
                <w:p w14:paraId="2CFCC28E" w14:textId="3DC41F88" w:rsidR="006031EC" w:rsidRDefault="00E72078" w:rsidP="006031EC">
                  <w:pPr>
                    <w:pStyle w:val="ListBullet"/>
                  </w:pPr>
                  <w:r>
                    <w:t xml:space="preserve">User interface </w:t>
                  </w:r>
                  <w:r w:rsidR="006031EC">
                    <w:t xml:space="preserve">software </w:t>
                  </w:r>
                  <w:r>
                    <w:t xml:space="preserve">development </w:t>
                  </w:r>
                  <w:r w:rsidR="006031EC">
                    <w:t>completed</w:t>
                  </w:r>
                </w:p>
              </w:tc>
            </w:tr>
            <w:tr w:rsidR="006031EC" w14:paraId="3383D7B8" w14:textId="77777777" w:rsidTr="00433CAA">
              <w:tc>
                <w:tcPr>
                  <w:tcW w:w="841" w:type="dxa"/>
                </w:tcPr>
                <w:p w14:paraId="51305152" w14:textId="31022106" w:rsidR="006031EC" w:rsidRDefault="006031EC" w:rsidP="006031EC">
                  <w:r>
                    <w:t>7</w:t>
                  </w:r>
                </w:p>
              </w:tc>
              <w:tc>
                <w:tcPr>
                  <w:tcW w:w="1543" w:type="dxa"/>
                </w:tcPr>
                <w:p w14:paraId="45AC8B88" w14:textId="6D51ED76" w:rsidR="006031EC" w:rsidRDefault="006031EC" w:rsidP="006031EC">
                  <w:r>
                    <w:t>November 23</w:t>
                  </w:r>
                </w:p>
              </w:tc>
              <w:tc>
                <w:tcPr>
                  <w:tcW w:w="7331" w:type="dxa"/>
                </w:tcPr>
                <w:p w14:paraId="1875E040" w14:textId="77777777" w:rsidR="006031EC" w:rsidRDefault="00C65F4A" w:rsidP="00C65F4A">
                  <w:pPr>
                    <w:pStyle w:val="ListBullet"/>
                  </w:pPr>
                  <w:r>
                    <w:t>Integration testing</w:t>
                  </w:r>
                </w:p>
                <w:p w14:paraId="42F9B39D" w14:textId="77777777" w:rsidR="00C65F4A" w:rsidRDefault="00B22979" w:rsidP="00C65F4A">
                  <w:pPr>
                    <w:pStyle w:val="ListBullet"/>
                  </w:pPr>
                  <w:r>
                    <w:t xml:space="preserve">Final adjustments to </w:t>
                  </w:r>
                  <w:r w:rsidR="00FD6EDB">
                    <w:t>statistics implemented</w:t>
                  </w:r>
                </w:p>
                <w:p w14:paraId="067C6351" w14:textId="77777777" w:rsidR="00FD6EDB" w:rsidRDefault="00FD6EDB" w:rsidP="00C65F4A">
                  <w:pPr>
                    <w:pStyle w:val="ListBullet"/>
                  </w:pPr>
                  <w:r>
                    <w:t>Final adjustments to machine learning model implemented</w:t>
                  </w:r>
                </w:p>
                <w:p w14:paraId="24FEF1B5" w14:textId="77777777" w:rsidR="00FD6EDB" w:rsidRDefault="00FD6EDB" w:rsidP="00C65F4A">
                  <w:pPr>
                    <w:pStyle w:val="ListBullet"/>
                  </w:pPr>
                  <w:r>
                    <w:t>Final adjustments to user interface software implemented</w:t>
                  </w:r>
                </w:p>
                <w:p w14:paraId="0771CAF5" w14:textId="62B62F2A" w:rsidR="00FD6EDB" w:rsidRDefault="00FD6EDB" w:rsidP="00C65F4A">
                  <w:pPr>
                    <w:pStyle w:val="ListBullet"/>
                  </w:pPr>
                  <w:r>
                    <w:t xml:space="preserve">Final adjustments to physical </w:t>
                  </w:r>
                  <w:r w:rsidR="0084042C">
                    <w:t>implementation implemented</w:t>
                  </w:r>
                </w:p>
              </w:tc>
            </w:tr>
            <w:tr w:rsidR="006031EC" w14:paraId="1CE6CF17" w14:textId="77777777" w:rsidTr="00433CAA">
              <w:tc>
                <w:tcPr>
                  <w:tcW w:w="841" w:type="dxa"/>
                </w:tcPr>
                <w:p w14:paraId="4AAAAB53" w14:textId="39B9BED1" w:rsidR="006031EC" w:rsidRDefault="006031EC" w:rsidP="006031EC">
                  <w:r>
                    <w:t>8</w:t>
                  </w:r>
                </w:p>
              </w:tc>
              <w:tc>
                <w:tcPr>
                  <w:tcW w:w="1543" w:type="dxa"/>
                </w:tcPr>
                <w:p w14:paraId="107B6DF1" w14:textId="44C6F3E0" w:rsidR="006031EC" w:rsidRDefault="006031EC" w:rsidP="006031EC">
                  <w:r>
                    <w:t>December 7</w:t>
                  </w:r>
                </w:p>
              </w:tc>
              <w:tc>
                <w:tcPr>
                  <w:tcW w:w="7331" w:type="dxa"/>
                </w:tcPr>
                <w:p w14:paraId="207A4195" w14:textId="5FC96B73" w:rsidR="00C65F4A" w:rsidRDefault="00C65F4A" w:rsidP="006031EC">
                  <w:pPr>
                    <w:pStyle w:val="ListBullet"/>
                  </w:pPr>
                  <w:r>
                    <w:t>Presentation development</w:t>
                  </w:r>
                </w:p>
                <w:p w14:paraId="6A356168" w14:textId="7D28C77F" w:rsidR="006031EC" w:rsidRDefault="006031EC" w:rsidP="006031EC">
                  <w:pPr>
                    <w:pStyle w:val="ListBullet"/>
                  </w:pPr>
                  <w:r>
                    <w:t>Presentation ready</w:t>
                  </w:r>
                </w:p>
              </w:tc>
            </w:tr>
          </w:tbl>
          <w:p w14:paraId="21FF5CA2" w14:textId="26246EDF" w:rsidR="00B96584" w:rsidRPr="00B96584" w:rsidRDefault="00B96584" w:rsidP="00B96584"/>
        </w:tc>
        <w:tc>
          <w:tcPr>
            <w:tcW w:w="2429" w:type="dxa"/>
          </w:tcPr>
          <w:p w14:paraId="5C917C81" w14:textId="77777777" w:rsidR="005B6BBD" w:rsidRPr="005527C4" w:rsidRDefault="005B6BBD" w:rsidP="005B6BBD"/>
        </w:tc>
      </w:tr>
    </w:tbl>
    <w:p w14:paraId="5AA05876" w14:textId="77777777" w:rsidR="007766B6" w:rsidRPr="005527C4" w:rsidRDefault="007766B6" w:rsidP="00220B9B"/>
    <w:p w14:paraId="546E9742" w14:textId="77777777" w:rsidR="007766B6" w:rsidRPr="005527C4" w:rsidRDefault="007766B6" w:rsidP="00140203">
      <w:pPr>
        <w:sectPr w:rsidR="007766B6" w:rsidRPr="005527C4" w:rsidSect="007766B6">
          <w:pgSz w:w="12240" w:h="15840" w:code="1"/>
          <w:pgMar w:top="994" w:right="1080" w:bottom="720" w:left="1080" w:header="706" w:footer="706" w:gutter="0"/>
          <w:cols w:space="851"/>
          <w:docGrid w:linePitch="360"/>
        </w:sectPr>
      </w:pPr>
    </w:p>
    <w:p w14:paraId="31ADAA80" w14:textId="77777777" w:rsidR="00B31872" w:rsidRPr="005527C4" w:rsidRDefault="00B31872" w:rsidP="00220B9B">
      <w:r>
        <w:rPr>
          <w:noProof/>
        </w:rPr>
        <w:lastRenderedPageBreak/>
        <mc:AlternateContent>
          <mc:Choice Requires="wpg">
            <w:drawing>
              <wp:anchor distT="0" distB="0" distL="114300" distR="114300" simplePos="0" relativeHeight="251700224" behindDoc="1" locked="1" layoutInCell="1" allowOverlap="1" wp14:anchorId="1ABD4013" wp14:editId="694FC8A1">
                <wp:simplePos x="0" y="0"/>
                <wp:positionH relativeFrom="column">
                  <wp:posOffset>-674370</wp:posOffset>
                </wp:positionH>
                <wp:positionV relativeFrom="line">
                  <wp:posOffset>-683895</wp:posOffset>
                </wp:positionV>
                <wp:extent cx="7801200" cy="7783200"/>
                <wp:effectExtent l="0" t="0" r="952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Rectangle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F4F5B1"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4"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BD4013" id="Group 29" o:spid="_x0000_s1030" alt="&quot;&quot;" style="position:absolute;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">
                <v:rect id="Rectangle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1BF4F5B1"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5"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651"/>
        <w:gridCol w:w="2429"/>
      </w:tblGrid>
      <w:tr w:rsidR="00A618B4" w14:paraId="42CC742B" w14:textId="77777777" w:rsidTr="00617F7D">
        <w:tc>
          <w:tcPr>
            <w:tcW w:w="10086" w:type="dxa"/>
            <w:gridSpan w:val="2"/>
            <w:tcMar>
              <w:top w:w="8902" w:type="dxa"/>
            </w:tcMar>
          </w:tcPr>
          <w:p w14:paraId="6E72BD13" w14:textId="6B10D633" w:rsidR="00A618B4" w:rsidRPr="00D528B9" w:rsidRDefault="009A0B2F" w:rsidP="00D528B9">
            <w:pPr>
              <w:pStyle w:val="ChapterTitle"/>
            </w:pPr>
            <w:r>
              <w:t>Technical Description</w:t>
            </w:r>
          </w:p>
        </w:tc>
      </w:tr>
      <w:tr w:rsidR="00B31872" w14:paraId="72E6024D" w14:textId="77777777" w:rsidTr="00475E10">
        <w:trPr>
          <w:trHeight w:val="1728"/>
        </w:trPr>
        <w:tc>
          <w:tcPr>
            <w:tcW w:w="7655" w:type="dxa"/>
            <w:tcMar>
              <w:top w:w="461" w:type="dxa"/>
              <w:bottom w:w="576" w:type="dxa"/>
            </w:tcMar>
            <w:vAlign w:val="bottom"/>
          </w:tcPr>
          <w:p w14:paraId="71FFABE6" w14:textId="77777777" w:rsidR="00B951BF" w:rsidRDefault="00B951BF" w:rsidP="00D528B9">
            <w:pPr>
              <w:pStyle w:val="Introduction"/>
            </w:pPr>
          </w:p>
          <w:p w14:paraId="38916F9C" w14:textId="7FEAE928" w:rsidR="00B31872" w:rsidRPr="00D528B9" w:rsidRDefault="00D34301" w:rsidP="00D528B9">
            <w:pPr>
              <w:pStyle w:val="Introduction"/>
            </w:pPr>
            <w:sdt>
              <w:sdtPr>
                <w:id w:val="924615468"/>
                <w:placeholder>
                  <w:docPart w:val="082FC2B0A45446BD8551A66FFD3B6075"/>
                </w:placeholder>
                <w:temporary/>
                <w:showingPlcHdr/>
                <w15:appearance w15:val="hidden"/>
              </w:sdtPr>
              <w:sdtEndPr/>
              <w:sdtContent>
                <w:r w:rsidR="00A618B4" w:rsidRPr="00D528B9">
                  <w:t>Lorem ipsum dolor sit amet, consectetur adipiscing elit. Etiam aliquet eu mi quis lacinia. Ut fermentum a magna ut eleifend.</w:t>
                </w:r>
              </w:sdtContent>
            </w:sdt>
          </w:p>
        </w:tc>
        <w:tc>
          <w:tcPr>
            <w:tcW w:w="2431" w:type="dxa"/>
          </w:tcPr>
          <w:p w14:paraId="3E739348" w14:textId="77777777" w:rsidR="00B31872" w:rsidRDefault="00B31872" w:rsidP="00D528B9">
            <w:pPr>
              <w:pStyle w:val="Introduction"/>
            </w:pPr>
          </w:p>
        </w:tc>
      </w:tr>
    </w:tbl>
    <w:p w14:paraId="7CF3394F" w14:textId="77777777" w:rsidR="007766B6" w:rsidRDefault="007766B6" w:rsidP="00220B9B"/>
    <w:p w14:paraId="19EA76ED"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52E112E0" w14:textId="77777777" w:rsidR="00617F7D" w:rsidRDefault="00617F7D" w:rsidP="007766B6">
      <w:pPr>
        <w:spacing w:after="0"/>
      </w:pPr>
      <w:r>
        <w:rPr>
          <w:noProof/>
        </w:rPr>
        <w:lastRenderedPageBreak/>
        <mc:AlternateContent>
          <mc:Choice Requires="wpg">
            <w:drawing>
              <wp:anchor distT="0" distB="0" distL="114300" distR="114300" simplePos="0" relativeHeight="251695104" behindDoc="1" locked="1" layoutInCell="1" allowOverlap="1" wp14:anchorId="34D0BD61" wp14:editId="46FDF380">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2"/>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1C923E" id="Group 31" o:spid="_x0000_s1026" alt="&quot;&quot;" style="position:absolute;margin-left:338.85pt;margin-top:-49.5pt;width:219.25pt;height:11in;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6375"/>
        <w:gridCol w:w="3705"/>
      </w:tblGrid>
      <w:tr w:rsidR="00922B8C" w:rsidRPr="005D244B" w14:paraId="07FA62E5" w14:textId="77777777" w:rsidTr="0028265E">
        <w:trPr>
          <w:trHeight w:val="3870"/>
        </w:trPr>
        <w:tc>
          <w:tcPr>
            <w:tcW w:w="6379" w:type="dxa"/>
            <w:vMerge w:val="restart"/>
          </w:tcPr>
          <w:p w14:paraId="1F9DFEBB" w14:textId="77777777" w:rsidR="00922B8C" w:rsidRPr="003F234D" w:rsidRDefault="00D34301" w:rsidP="00617F7D">
            <w:pPr>
              <w:pStyle w:val="Heading1"/>
            </w:pPr>
            <w:sdt>
              <w:sdtPr>
                <w:id w:val="-871842230"/>
                <w:placeholder>
                  <w:docPart w:val="B1950870AB8947688D03BF75DC9B9644"/>
                </w:placeholder>
                <w:temporary/>
                <w:showingPlcHdr/>
                <w15:appearance w15:val="hidden"/>
              </w:sdtPr>
              <w:sdtEndPr/>
              <w:sdtContent>
                <w:r w:rsidR="00922B8C" w:rsidRPr="003F234D">
                  <w:t>Section Title</w:t>
                </w:r>
              </w:sdtContent>
            </w:sdt>
          </w:p>
          <w:p w14:paraId="29255DE5" w14:textId="6895E83B" w:rsidR="009A0B2F" w:rsidRDefault="009A0B2F" w:rsidP="009A0B2F">
            <w:pPr>
              <w:rPr>
                <w:rStyle w:val="PlaceholderText"/>
              </w:rPr>
            </w:pPr>
            <w:r w:rsidRPr="000D417D">
              <w:rPr>
                <w:rStyle w:val="PlaceholderText"/>
              </w:rPr>
              <w:t>Describe sensors used</w:t>
            </w:r>
            <w:r>
              <w:rPr>
                <w:rStyle w:val="PlaceholderText"/>
              </w:rPr>
              <w:t xml:space="preserve"> </w:t>
            </w:r>
          </w:p>
          <w:p w14:paraId="198FD52A" w14:textId="77777777" w:rsidR="009A0B2F" w:rsidRPr="000D417D" w:rsidRDefault="009A0B2F" w:rsidP="009A0B2F">
            <w:pPr>
              <w:rPr>
                <w:rStyle w:val="PlaceholderText"/>
              </w:rPr>
            </w:pPr>
            <w:r>
              <w:rPr>
                <w:rStyle w:val="PlaceholderText"/>
              </w:rPr>
              <w:t>Describe how sensors are used</w:t>
            </w:r>
          </w:p>
          <w:p w14:paraId="3DF15DDC" w14:textId="77777777" w:rsidR="009A0B2F" w:rsidRDefault="009A0B2F" w:rsidP="009A0B2F">
            <w:pPr>
              <w:rPr>
                <w:rStyle w:val="PlaceholderText"/>
              </w:rPr>
            </w:pPr>
            <w:r w:rsidRPr="000D417D">
              <w:rPr>
                <w:rStyle w:val="PlaceholderText"/>
              </w:rPr>
              <w:t>Describe data obtained</w:t>
            </w:r>
          </w:p>
          <w:p w14:paraId="6FAAA433" w14:textId="77777777" w:rsidR="009A0B2F" w:rsidRPr="000D417D" w:rsidRDefault="009A0B2F" w:rsidP="009A0B2F">
            <w:pPr>
              <w:rPr>
                <w:rStyle w:val="PlaceholderText"/>
              </w:rPr>
            </w:pPr>
            <w:r>
              <w:rPr>
                <w:rStyle w:val="PlaceholderText"/>
              </w:rPr>
              <w:t>Describe how data is transformed</w:t>
            </w:r>
          </w:p>
          <w:p w14:paraId="006A2C39" w14:textId="77777777" w:rsidR="009A0B2F" w:rsidRPr="000D417D" w:rsidRDefault="009A0B2F" w:rsidP="009A0B2F">
            <w:pPr>
              <w:rPr>
                <w:rStyle w:val="PlaceholderText"/>
              </w:rPr>
            </w:pPr>
            <w:r w:rsidRPr="000D417D">
              <w:rPr>
                <w:rStyle w:val="PlaceholderText"/>
              </w:rPr>
              <w:t>Describe what is done with data</w:t>
            </w:r>
          </w:p>
          <w:p w14:paraId="042F2535" w14:textId="77777777" w:rsidR="009A0B2F" w:rsidRDefault="009A0B2F" w:rsidP="009A0B2F">
            <w:pPr>
              <w:rPr>
                <w:rStyle w:val="PlaceholderText"/>
              </w:rPr>
            </w:pPr>
            <w:r w:rsidRPr="000D417D">
              <w:rPr>
                <w:rStyle w:val="PlaceholderText"/>
              </w:rPr>
              <w:t>Describe user interface</w:t>
            </w:r>
          </w:p>
          <w:p w14:paraId="1FB312F6" w14:textId="77777777" w:rsidR="009A0B2F" w:rsidRPr="000D417D" w:rsidRDefault="009A0B2F" w:rsidP="009A0B2F">
            <w:pPr>
              <w:rPr>
                <w:rStyle w:val="PlaceholderText"/>
              </w:rPr>
            </w:pPr>
            <w:r>
              <w:rPr>
                <w:rStyle w:val="PlaceholderText"/>
              </w:rPr>
              <w:t>Describe feedback to patient</w:t>
            </w:r>
          </w:p>
          <w:p w14:paraId="2FC9A50B" w14:textId="254F26F2" w:rsidR="00922B8C" w:rsidRPr="003F234D" w:rsidRDefault="00922B8C" w:rsidP="00617F7D">
            <w:pPr>
              <w:rPr>
                <w:noProof/>
              </w:rPr>
            </w:pPr>
          </w:p>
          <w:sdt>
            <w:sdtPr>
              <w:id w:val="263044226"/>
              <w:placeholder>
                <w:docPart w:val="1FC4B4DB893443548E4B015B9B738544"/>
              </w:placeholder>
              <w:temporary/>
              <w:showingPlcHdr/>
              <w15:appearance w15:val="hidden"/>
            </w:sdtPr>
            <w:sdtEndPr/>
            <w:sdtContent>
              <w:p w14:paraId="65CD7687" w14:textId="77777777" w:rsidR="00922B8C" w:rsidRPr="003F234D" w:rsidRDefault="00922B8C" w:rsidP="00617F7D">
                <w:pPr>
                  <w:pStyle w:val="ListBullet"/>
                </w:pPr>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w:t>
                </w:r>
              </w:p>
              <w:p w14:paraId="16490997" w14:textId="77777777" w:rsidR="00922B8C" w:rsidRPr="003F234D" w:rsidRDefault="00922B8C" w:rsidP="00617F7D">
                <w:pPr>
                  <w:pStyle w:val="ListBullet"/>
                </w:pPr>
                <w:r w:rsidRPr="003F234D">
                  <w:t xml:space="preserve">Ut congue quis tortor eget sodales. Nulla a erat eget nunc hendrerit ultrices eu nec nulla. Donec viverra leo aliquet, auctor quam id, convallis orci. Sed in molestie est. </w:t>
                </w:r>
              </w:p>
              <w:p w14:paraId="0B019297" w14:textId="77777777" w:rsidR="00922B8C" w:rsidRPr="004E126A" w:rsidRDefault="00922B8C" w:rsidP="00617F7D">
                <w:pPr>
                  <w:pStyle w:val="ListBullet"/>
                  <w:rPr>
                    <w:lang w:val="es-419"/>
                  </w:rPr>
                </w:pPr>
                <w:r w:rsidRPr="003F234D">
                  <w:t>Lorem ipsum dolor sit amet, consectetur adipiscing elit. Etiam aliquet eu mi quis lacinia. Ut fermentum a magna ut eleifend. Integer convallis suscipit ante eu varius.</w:t>
                </w:r>
              </w:p>
            </w:sdtContent>
          </w:sdt>
          <w:sdt>
            <w:sdtPr>
              <w:rPr>
                <w:noProof/>
              </w:rPr>
              <w:id w:val="2030369400"/>
              <w:placeholder>
                <w:docPart w:val="5E8F7F605BB140E0AB568A7F494C22F5"/>
              </w:placeholder>
              <w:temporary/>
              <w:showingPlcHdr/>
              <w15:appearance w15:val="hidden"/>
            </w:sdtPr>
            <w:sdtEndPr/>
            <w:sdtContent>
              <w:p w14:paraId="56616F30" w14:textId="77777777" w:rsidR="00922B8C" w:rsidRPr="003F234D" w:rsidRDefault="00922B8C" w:rsidP="00617F7D">
                <w:pPr>
                  <w:rPr>
                    <w:noProof/>
                  </w:rPr>
                </w:pPr>
                <w:r w:rsidRPr="003F234D">
                  <w:rPr>
                    <w:noProof/>
                  </w:rPr>
                  <w:t xml:space="preserve">Lorem ipsum dolor sit amet, consectetur adipiscing elit. Etiam aliquet eu mi quis lacinia. Ut fermentum a magna ut eleifend. Integer convallis suscipit ante eu varius. </w:t>
                </w:r>
              </w:p>
              <w:p w14:paraId="72F37773" w14:textId="77777777" w:rsidR="00922B8C" w:rsidRPr="005D1C82" w:rsidRDefault="00922B8C" w:rsidP="00617F7D">
                <w:pPr>
                  <w:rPr>
                    <w:noProof/>
                    <w:lang w:val="fr-FR"/>
                  </w:rPr>
                </w:pPr>
                <w:r w:rsidRPr="003F234D">
                  <w:rPr>
                    <w:noProof/>
                  </w:rPr>
                  <w:t>Donec sed malesuada orci. Vestibulum faucibus nulla eu est venenatis egestas. Mauris congue dolor et dolor commodo gravida. Fusce eu suscipit lacus, id egestas nisi.</w:t>
                </w:r>
              </w:p>
            </w:sdtContent>
          </w:sdt>
          <w:p w14:paraId="013A7004" w14:textId="77777777" w:rsidR="00922B8C" w:rsidRPr="005D1C82" w:rsidRDefault="00D34301" w:rsidP="00617F7D">
            <w:pPr>
              <w:pStyle w:val="Heading1"/>
              <w:rPr>
                <w:lang w:val="fr-FR"/>
              </w:rPr>
            </w:pPr>
            <w:sdt>
              <w:sdtPr>
                <w:id w:val="1296647143"/>
                <w:placeholder>
                  <w:docPart w:val="B9C271FCF12F4D40A700D71111AE96A1"/>
                </w:placeholder>
                <w:temporary/>
                <w:showingPlcHdr/>
                <w15:appearance w15:val="hidden"/>
              </w:sdtPr>
              <w:sdtEndPr/>
              <w:sdtContent>
                <w:r w:rsidR="00922B8C" w:rsidRPr="005D1C82">
                  <w:rPr>
                    <w:lang w:val="fr-FR"/>
                  </w:rPr>
                  <w:t>Section Title</w:t>
                </w:r>
              </w:sdtContent>
            </w:sdt>
          </w:p>
          <w:sdt>
            <w:sdtPr>
              <w:rPr>
                <w:noProof/>
              </w:rPr>
              <w:id w:val="-675577898"/>
              <w:placeholder>
                <w:docPart w:val="C88683DD0F314A6F895EC4642F57EBD9"/>
              </w:placeholder>
              <w:temporary/>
              <w:showingPlcHdr/>
              <w15:appearance w15:val="hidden"/>
            </w:sdtPr>
            <w:sdtEndPr/>
            <w:sdtContent>
              <w:p w14:paraId="39E7F909" w14:textId="77777777" w:rsidR="00922B8C" w:rsidRPr="004E126A" w:rsidRDefault="00922B8C" w:rsidP="00617F7D">
                <w:pPr>
                  <w:rPr>
                    <w:noProof/>
                    <w:lang w:val="es-419"/>
                  </w:rPr>
                </w:pPr>
                <w:r w:rsidRPr="003F234D">
                  <w:rPr>
                    <w:noProof/>
                  </w:rPr>
                  <w:t>Lorem ipsum dolor sit amet, consectetur adipiscing elit. Etiam aliquet eu mi quis lacinia. Ut fermentum a magna ut eleifend. Integer convallis suscipit ante eu varius.</w:t>
                </w:r>
              </w:p>
            </w:sdtContent>
          </w:sdt>
        </w:tc>
        <w:tc>
          <w:tcPr>
            <w:tcW w:w="3707" w:type="dxa"/>
          </w:tcPr>
          <w:p w14:paraId="13498EDD" w14:textId="77777777" w:rsidR="00922B8C" w:rsidRPr="004E126A" w:rsidRDefault="00922B8C" w:rsidP="00617F7D">
            <w:pPr>
              <w:rPr>
                <w:lang w:val="es-419"/>
              </w:rPr>
            </w:pPr>
          </w:p>
        </w:tc>
      </w:tr>
      <w:tr w:rsidR="00922B8C" w:rsidRPr="003F234D" w14:paraId="727A3D3A" w14:textId="77777777" w:rsidTr="00DC49B0">
        <w:trPr>
          <w:trHeight w:val="4241"/>
        </w:trPr>
        <w:tc>
          <w:tcPr>
            <w:tcW w:w="6379" w:type="dxa"/>
            <w:vMerge/>
          </w:tcPr>
          <w:p w14:paraId="2BB09DEB" w14:textId="77777777" w:rsidR="00922B8C" w:rsidRPr="004E126A" w:rsidRDefault="00922B8C" w:rsidP="00617F7D">
            <w:pPr>
              <w:rPr>
                <w:lang w:val="es-419"/>
              </w:rPr>
            </w:pPr>
          </w:p>
        </w:tc>
        <w:tc>
          <w:tcPr>
            <w:tcW w:w="3707" w:type="dxa"/>
            <w:tcMar>
              <w:left w:w="737" w:type="dxa"/>
            </w:tcMar>
          </w:tcPr>
          <w:p w14:paraId="31A71916" w14:textId="77777777" w:rsidR="00922B8C" w:rsidRPr="00053705" w:rsidRDefault="00D34301" w:rsidP="007766B6">
            <w:pPr>
              <w:pStyle w:val="Quote3"/>
              <w:rPr>
                <w:strike/>
              </w:rPr>
            </w:pPr>
            <w:sdt>
              <w:sdtPr>
                <w:id w:val="-1093848446"/>
                <w:placeholder>
                  <w:docPart w:val="95A495E5FCA04E34805101CEAE331B1C"/>
                </w:placeholder>
                <w:temporary/>
                <w:showingPlcHdr/>
                <w15:appearance w15:val="hidden"/>
              </w:sdtPr>
              <w:sdtEndPr/>
              <w:sdtContent>
                <w:r w:rsidR="00BE0D18" w:rsidRPr="009802BB">
                  <w:t>Lorem ipsum suas dolor sit amet, cu option vim possim aperiri.</w:t>
                </w:r>
              </w:sdtContent>
            </w:sdt>
          </w:p>
        </w:tc>
      </w:tr>
      <w:tr w:rsidR="00922B8C" w:rsidRPr="003F234D" w14:paraId="73A58FFD" w14:textId="77777777" w:rsidTr="00593F53">
        <w:tc>
          <w:tcPr>
            <w:tcW w:w="6379" w:type="dxa"/>
            <w:vMerge/>
          </w:tcPr>
          <w:p w14:paraId="568BCAE9" w14:textId="77777777" w:rsidR="00922B8C" w:rsidRPr="003F234D" w:rsidRDefault="00922B8C" w:rsidP="00617F7D"/>
        </w:tc>
        <w:tc>
          <w:tcPr>
            <w:tcW w:w="3707" w:type="dxa"/>
          </w:tcPr>
          <w:p w14:paraId="4BF43BC3" w14:textId="77777777" w:rsidR="00922B8C" w:rsidRPr="003F234D" w:rsidRDefault="00922B8C" w:rsidP="00617F7D"/>
        </w:tc>
      </w:tr>
    </w:tbl>
    <w:p w14:paraId="3191C92F" w14:textId="77777777" w:rsidR="007F250D" w:rsidRDefault="007F250D"/>
    <w:p w14:paraId="40DFD5AF" w14:textId="77777777" w:rsidR="007766B6" w:rsidRDefault="007766B6">
      <w:pPr>
        <w:sectPr w:rsidR="007766B6" w:rsidSect="007766B6">
          <w:pgSz w:w="12240" w:h="15840" w:code="1"/>
          <w:pgMar w:top="994" w:right="1080" w:bottom="720" w:left="1080" w:header="706" w:footer="706" w:gutter="0"/>
          <w:cols w:space="851"/>
          <w:docGrid w:linePitch="360"/>
        </w:sectPr>
      </w:pPr>
    </w:p>
    <w:p w14:paraId="66156A98" w14:textId="77777777" w:rsidR="004E4BD9" w:rsidRDefault="00593F53">
      <w:r w:rsidRPr="003F234D">
        <w:rPr>
          <w:noProof/>
        </w:rPr>
        <w:lastRenderedPageBreak/>
        <mc:AlternateContent>
          <mc:Choice Requires="wpg">
            <w:drawing>
              <wp:anchor distT="0" distB="0" distL="114300" distR="114300" simplePos="0" relativeHeight="251670528" behindDoc="1" locked="1" layoutInCell="1" allowOverlap="1" wp14:anchorId="1773575C" wp14:editId="3EEB2071">
                <wp:simplePos x="0" y="0"/>
                <wp:positionH relativeFrom="column">
                  <wp:posOffset>-685800</wp:posOffset>
                </wp:positionH>
                <wp:positionV relativeFrom="line">
                  <wp:posOffset>-631190</wp:posOffset>
                </wp:positionV>
                <wp:extent cx="7772400" cy="100584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635" y="53335"/>
                          <a:chExt cx="7773584" cy="10058300"/>
                        </a:xfrm>
                      </wpg:grpSpPr>
                      <wps:wsp>
                        <wps:cNvPr id="19" name="Rectangle 19">
                          <a:extLst>
                            <a:ext uri="{C183D7F6-B498-43B3-948B-1728B52AA6E4}">
                              <adec:decorative xmlns:adec="http://schemas.microsoft.com/office/drawing/2017/decorative" val="1"/>
                            </a:ext>
                          </a:extLst>
                        </wps:cNvPr>
                        <wps:cNvSpPr/>
                        <wps:spPr>
                          <a:xfrm>
                            <a:off x="-635" y="53335"/>
                            <a:ext cx="7773584" cy="100576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Tree rings"/>
                          <pic:cNvPicPr>
                            <a:picLocks noChangeAspect="1"/>
                          </pic:cNvPicPr>
                        </pic:nvPicPr>
                        <pic:blipFill rotWithShape="1">
                          <a:blip r:embed="rId16" cstate="screen">
                            <a:extLst>
                              <a:ext uri="{28A0092B-C50C-407E-A947-70E740481C1C}">
                                <a14:useLocalDpi xmlns:a14="http://schemas.microsoft.com/office/drawing/2010/main"/>
                              </a:ext>
                            </a:extLst>
                          </a:blip>
                          <a:srcRect l="323" r="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5E2621" id="Group 9" o:spid="_x0000_s1026" alt="&quot;&quot;" style="position:absolute;margin-left:-54pt;margin-top:-49.7pt;width:612pt;height:11in;z-index:-251645952;mso-position-vertical-relative:line;mso-width-relative:margin;mso-height-relative:margin" coordorigin="-6,533" coordsize="77735,100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">
                <v:rect id="Rectangle 19" o:spid="_x0000_s1027" alt="&quot;&quot;"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shape id="Picture 21" o:spid="_x0000_s1028" type="#_x0000_t75" alt="Tree rings" style="position:absolute;left:-25338;top:25879;width:100577;height:498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">
                  <v:imagedata r:id="rId17" o:title="Tree rings" cropleft="212f" cropright="212f"/>
                </v:shape>
                <v:rect id="Rectangle 7" o:spid="_x0000_s1029"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14:paraId="67A0C9E5" w14:textId="77777777" w:rsidTr="001E2618">
        <w:trPr>
          <w:trHeight w:val="668"/>
        </w:trPr>
        <w:tc>
          <w:tcPr>
            <w:tcW w:w="1418" w:type="dxa"/>
            <w:tcMar>
              <w:top w:w="3742" w:type="dxa"/>
            </w:tcMar>
          </w:tcPr>
          <w:p w14:paraId="5EA7491F" w14:textId="77777777" w:rsidR="00593F53" w:rsidRDefault="00593F53">
            <w:pPr>
              <w:rPr>
                <w:noProof/>
              </w:rPr>
            </w:pPr>
          </w:p>
        </w:tc>
        <w:tc>
          <w:tcPr>
            <w:tcW w:w="7229" w:type="dxa"/>
          </w:tcPr>
          <w:p w14:paraId="52AD066C" w14:textId="77777777" w:rsidR="00593F53" w:rsidRDefault="00593F53">
            <w:pPr>
              <w:rPr>
                <w:noProof/>
              </w:rPr>
            </w:pPr>
          </w:p>
        </w:tc>
        <w:tc>
          <w:tcPr>
            <w:tcW w:w="1439" w:type="dxa"/>
          </w:tcPr>
          <w:p w14:paraId="52DC471B" w14:textId="77777777" w:rsidR="00593F53" w:rsidRDefault="00593F53">
            <w:pPr>
              <w:rPr>
                <w:noProof/>
              </w:rPr>
            </w:pPr>
          </w:p>
        </w:tc>
      </w:tr>
      <w:tr w:rsidR="00593F53" w:rsidRPr="005D244B" w14:paraId="1312D393" w14:textId="77777777" w:rsidTr="007E3857">
        <w:trPr>
          <w:trHeight w:val="2029"/>
        </w:trPr>
        <w:tc>
          <w:tcPr>
            <w:tcW w:w="1418" w:type="dxa"/>
          </w:tcPr>
          <w:p w14:paraId="1E6E5665" w14:textId="77777777" w:rsidR="00593F53" w:rsidRDefault="00593F53">
            <w:pPr>
              <w:rPr>
                <w:noProof/>
              </w:rPr>
            </w:pPr>
          </w:p>
        </w:tc>
        <w:tc>
          <w:tcPr>
            <w:tcW w:w="7229" w:type="dxa"/>
            <w:shd w:val="clear" w:color="auto" w:fill="FFFFFF" w:themeFill="background1"/>
            <w:tcMar>
              <w:top w:w="851" w:type="dxa"/>
              <w:bottom w:w="851" w:type="dxa"/>
            </w:tcMar>
          </w:tcPr>
          <w:p w14:paraId="09F5325E" w14:textId="77777777" w:rsidR="00593F53" w:rsidRPr="005D1C82" w:rsidRDefault="00D34301" w:rsidP="001E2618">
            <w:pPr>
              <w:pStyle w:val="Quote4"/>
              <w:ind w:left="379" w:right="450" w:hanging="180"/>
              <w:rPr>
                <w:lang w:val="fr-FR"/>
              </w:rPr>
            </w:pPr>
            <w:sdt>
              <w:sdtPr>
                <w:id w:val="670453349"/>
                <w:placeholder>
                  <w:docPart w:val="1DE0F26EC7C94EB2A40DC3FBD82BA99D"/>
                </w:placeholder>
                <w:temporary/>
                <w:showingPlcHdr/>
                <w15:appearance w15:val="hidden"/>
              </w:sdtPr>
              <w:sdtEndPr/>
              <w:sdtContent>
                <w:r w:rsidR="00593F53" w:rsidRPr="009802BB">
                  <w:t>Lorem ipsum dolor sit amet, consectetur adipiscing elit. Etiam aliquet eu mi quis lacinia.</w:t>
                </w:r>
              </w:sdtContent>
            </w:sdt>
          </w:p>
        </w:tc>
        <w:tc>
          <w:tcPr>
            <w:tcW w:w="1439" w:type="dxa"/>
          </w:tcPr>
          <w:p w14:paraId="1E99F32D" w14:textId="77777777" w:rsidR="00593F53" w:rsidRPr="005D1C82" w:rsidRDefault="00593F53">
            <w:pPr>
              <w:rPr>
                <w:noProof/>
                <w:lang w:val="fr-FR"/>
              </w:rPr>
            </w:pPr>
          </w:p>
        </w:tc>
      </w:tr>
      <w:tr w:rsidR="00593F53" w:rsidRPr="005D244B" w14:paraId="45266EC4" w14:textId="77777777" w:rsidTr="00503CB7">
        <w:trPr>
          <w:trHeight w:val="17"/>
        </w:trPr>
        <w:tc>
          <w:tcPr>
            <w:tcW w:w="1418" w:type="dxa"/>
            <w:tcMar>
              <w:top w:w="4253" w:type="dxa"/>
            </w:tcMar>
          </w:tcPr>
          <w:p w14:paraId="544B7A27" w14:textId="77777777" w:rsidR="00593F53" w:rsidRPr="005D1C82" w:rsidRDefault="00593F53" w:rsidP="00503CB7">
            <w:pPr>
              <w:spacing w:after="0"/>
              <w:rPr>
                <w:noProof/>
                <w:sz w:val="12"/>
                <w:szCs w:val="12"/>
                <w:lang w:val="fr-FR"/>
              </w:rPr>
            </w:pPr>
          </w:p>
        </w:tc>
        <w:tc>
          <w:tcPr>
            <w:tcW w:w="7229" w:type="dxa"/>
          </w:tcPr>
          <w:p w14:paraId="6E9A1C82" w14:textId="77777777" w:rsidR="00593F53" w:rsidRPr="005D1C82" w:rsidRDefault="00593F53" w:rsidP="00503CB7">
            <w:pPr>
              <w:spacing w:after="0"/>
              <w:rPr>
                <w:noProof/>
                <w:sz w:val="12"/>
                <w:szCs w:val="12"/>
                <w:lang w:val="fr-FR"/>
              </w:rPr>
            </w:pPr>
          </w:p>
        </w:tc>
        <w:tc>
          <w:tcPr>
            <w:tcW w:w="1439" w:type="dxa"/>
          </w:tcPr>
          <w:p w14:paraId="2944881C" w14:textId="77777777" w:rsidR="00593F53" w:rsidRPr="005D1C82" w:rsidRDefault="00593F53" w:rsidP="00503CB7">
            <w:pPr>
              <w:spacing w:after="0"/>
              <w:rPr>
                <w:noProof/>
                <w:sz w:val="12"/>
                <w:szCs w:val="12"/>
                <w:lang w:val="fr-FR"/>
              </w:rPr>
            </w:pPr>
          </w:p>
        </w:tc>
      </w:tr>
    </w:tbl>
    <w:p w14:paraId="6E7431D0" w14:textId="77777777" w:rsidR="00503CB7" w:rsidRPr="005D1C82" w:rsidRDefault="00503CB7" w:rsidP="00885BC3">
      <w:pPr>
        <w:spacing w:after="0"/>
        <w:rPr>
          <w:noProof/>
          <w:lang w:val="fr-FR"/>
        </w:rPr>
      </w:pPr>
    </w:p>
    <w:p w14:paraId="7AA7E5E1" w14:textId="77777777" w:rsidR="007766B6" w:rsidRPr="005D1C82" w:rsidRDefault="007766B6" w:rsidP="00885BC3">
      <w:pPr>
        <w:spacing w:after="0"/>
        <w:rPr>
          <w:noProof/>
          <w:lang w:val="fr-FR"/>
        </w:rPr>
        <w:sectPr w:rsidR="007766B6" w:rsidRPr="005D1C82" w:rsidSect="007766B6">
          <w:pgSz w:w="12240" w:h="15840" w:code="1"/>
          <w:pgMar w:top="994" w:right="1080" w:bottom="720" w:left="1080" w:header="706" w:footer="706" w:gutter="0"/>
          <w:cols w:space="851"/>
          <w:docGrid w:linePitch="360"/>
        </w:sectPr>
      </w:pPr>
    </w:p>
    <w:p w14:paraId="162AE98B" w14:textId="77777777" w:rsidR="00841014" w:rsidRPr="005D1C82" w:rsidRDefault="007766B6" w:rsidP="00885BC3">
      <w:pPr>
        <w:spacing w:after="0"/>
        <w:rPr>
          <w:noProof/>
          <w:lang w:val="fr-FR"/>
        </w:rPr>
      </w:pPr>
      <w:r>
        <w:rPr>
          <w:noProof/>
        </w:rPr>
        <w:lastRenderedPageBreak/>
        <mc:AlternateContent>
          <mc:Choice Requires="wps">
            <w:drawing>
              <wp:anchor distT="0" distB="0" distL="114300" distR="114300" simplePos="0" relativeHeight="251718656" behindDoc="1" locked="1" layoutInCell="1" allowOverlap="1" wp14:anchorId="5D48557B" wp14:editId="3B0445FF">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1A62B" id="Rectangle 10" o:spid="_x0000_s1026" alt="&quot;&quot;" style="position:absolute;margin-left:-54pt;margin-top:370.8pt;width:202.3pt;height:37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2"/>
        <w:gridCol w:w="6538"/>
      </w:tblGrid>
      <w:tr w:rsidR="00EA79BE" w:rsidRPr="005D244B" w14:paraId="06DD3D29" w14:textId="77777777" w:rsidTr="007766B6">
        <w:trPr>
          <w:trHeight w:val="4298"/>
        </w:trPr>
        <w:tc>
          <w:tcPr>
            <w:tcW w:w="3544" w:type="dxa"/>
          </w:tcPr>
          <w:p w14:paraId="074E3644" w14:textId="77777777" w:rsidR="00EA79BE" w:rsidRPr="005D1C82" w:rsidRDefault="00EA79BE" w:rsidP="00EA79BE">
            <w:pPr>
              <w:rPr>
                <w:lang w:val="fr-FR"/>
              </w:rPr>
            </w:pPr>
          </w:p>
        </w:tc>
        <w:tc>
          <w:tcPr>
            <w:tcW w:w="6542" w:type="dxa"/>
            <w:vMerge w:val="restart"/>
          </w:tcPr>
          <w:p w14:paraId="5E848E17" w14:textId="77777777" w:rsidR="00506E3F" w:rsidRPr="003F234D" w:rsidRDefault="00D34301" w:rsidP="00506E3F">
            <w:pPr>
              <w:pStyle w:val="Heading1"/>
            </w:pPr>
            <w:sdt>
              <w:sdtPr>
                <w:id w:val="-1994022527"/>
                <w:placeholder>
                  <w:docPart w:val="A11C8AA0111B4E2A9662412C5FB99E2F"/>
                </w:placeholder>
                <w:temporary/>
                <w:showingPlcHdr/>
                <w15:appearance w15:val="hidden"/>
              </w:sdtPr>
              <w:sdtEndPr/>
              <w:sdtContent>
                <w:r w:rsidR="00506E3F" w:rsidRPr="003F234D">
                  <w:t>Section Title</w:t>
                </w:r>
              </w:sdtContent>
            </w:sdt>
          </w:p>
          <w:sdt>
            <w:sdtPr>
              <w:rPr>
                <w:noProof/>
              </w:rPr>
              <w:id w:val="-972984416"/>
              <w:placeholder>
                <w:docPart w:val="D8C03DF76C3E4E1784303BBFDA0DC41A"/>
              </w:placeholder>
              <w:temporary/>
              <w:showingPlcHdr/>
              <w15:appearance w15:val="hidden"/>
            </w:sdtPr>
            <w:sdtEndPr/>
            <w:sdtContent>
              <w:p w14:paraId="1E4BFBD3" w14:textId="77777777" w:rsidR="002B4439" w:rsidRPr="003F234D" w:rsidRDefault="002B4439"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087D9B" w14:textId="77777777" w:rsidR="002B4439" w:rsidRPr="003F234D" w:rsidRDefault="002B4439" w:rsidP="002B4439">
                <w:pPr>
                  <w:rPr>
                    <w:noProof/>
                  </w:rPr>
                </w:pPr>
                <w:r w:rsidRPr="003F234D">
                  <w:rPr>
                    <w:noProof/>
                  </w:rPr>
                  <w:t xml:space="preserve">Donec sed malesuada orci. Vestibulum faucibus nulla eu est venenatis egestas. Mauris congue dolor et dolor commodo gravida. </w:t>
                </w:r>
              </w:p>
              <w:p w14:paraId="34C786BD" w14:textId="77777777" w:rsidR="002B4439" w:rsidRPr="003F234D" w:rsidRDefault="002B4439" w:rsidP="002B4439">
                <w:pPr>
                  <w:rPr>
                    <w:noProof/>
                  </w:rPr>
                </w:pPr>
                <w:r w:rsidRPr="003F234D">
                  <w:rPr>
                    <w:noProof/>
                  </w:rPr>
                  <w:t xml:space="preserve">Fusce eu suscipit lacus, id egestas nisi. Ut nec dapibus sapien, id cursus risus. Nullam porttitor, mauris sit amet laoreet ultricies, nulla nibh iaculis tortor, eu congue nisi justo in lorem. </w:t>
                </w:r>
              </w:p>
              <w:p w14:paraId="6588DBEC" w14:textId="77777777" w:rsidR="002B4439" w:rsidRPr="003F234D" w:rsidRDefault="002B4439" w:rsidP="002B4439">
                <w:pPr>
                  <w:rPr>
                    <w:noProof/>
                  </w:rPr>
                </w:pPr>
                <w:r w:rsidRPr="003F234D">
                  <w:rPr>
                    <w:noProof/>
                  </w:rPr>
                  <w:t xml:space="preserve">Pellentesque vel congue ante. Suspendisse pretium sem est, a tincidunt nunc dictum a. In mattis arcu dui, non pretium risus convallis quis. Morbi ornare condimentum pharetra. </w:t>
                </w:r>
              </w:p>
              <w:p w14:paraId="4E69CFB7" w14:textId="77777777" w:rsidR="002B4439" w:rsidRPr="003F234D" w:rsidRDefault="002B4439" w:rsidP="002B4439">
                <w:pPr>
                  <w:rPr>
                    <w:noProof/>
                  </w:rPr>
                </w:pPr>
                <w:r w:rsidRPr="003F234D">
                  <w:rPr>
                    <w:noProof/>
                  </w:rPr>
                  <w:t>Vestibulum vitae posuere risus, at viverra metus. Quisque congue, ligula at vulputate blandit, urna ante cursus ligula, bibendum blandit velit nunc nec felis.</w:t>
                </w:r>
              </w:p>
              <w:p w14:paraId="4C52774C" w14:textId="77777777" w:rsidR="002B4439" w:rsidRPr="003F234D" w:rsidRDefault="002B4439"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12B773F5" w14:textId="77777777" w:rsidR="002B4439" w:rsidRPr="003F234D" w:rsidRDefault="002B4439" w:rsidP="002B4439">
                <w:pPr>
                  <w:rPr>
                    <w:noProof/>
                  </w:rPr>
                </w:pPr>
                <w:r w:rsidRPr="003F234D">
                  <w:rPr>
                    <w:noProof/>
                  </w:rPr>
                  <w:t xml:space="preserve">Lorem ipsum dolor sit amet, consectetur adipiscing elit. Etiam aliquet eu mi quis lacinia. Ut fermentum a magna ut eleifend. Integer convallis suscipit ante eu varius. </w:t>
                </w:r>
              </w:p>
              <w:p w14:paraId="22E82D36" w14:textId="77777777" w:rsidR="002B4439" w:rsidRPr="003F234D" w:rsidRDefault="002B4439" w:rsidP="002B4439">
                <w:pPr>
                  <w:rPr>
                    <w:noProof/>
                  </w:rPr>
                </w:pPr>
                <w:r w:rsidRPr="003F234D">
                  <w:rPr>
                    <w:noProof/>
                  </w:rPr>
                  <w:t xml:space="preserve">Lorem ipsum dolor sit amet, consectetur adipiscing elit. Etiam aliquet eu mi quis lacinia. Ut fermentum a magna ut eleifend. Integer convallis suscipit ante eu varius. </w:t>
                </w:r>
              </w:p>
              <w:p w14:paraId="401B34BA" w14:textId="77777777" w:rsidR="00506E3F" w:rsidRPr="003F234D" w:rsidRDefault="002B4439" w:rsidP="002B4439">
                <w:pPr>
                  <w:rPr>
                    <w:noProof/>
                  </w:rPr>
                </w:pPr>
                <w:r w:rsidRPr="003F234D">
                  <w:rPr>
                    <w:noProof/>
                  </w:rPr>
                  <w:t>Donec sed malesuada orci. Vestibulum faucibus nulla eu est venenatis egestas. Mauris congue dolor et dolor commodo gravida. Fusce eu suscipit lacus, id egestas nisi. Ut nec dapibus sapien, id cursus risus.</w:t>
                </w:r>
              </w:p>
            </w:sdtContent>
          </w:sdt>
          <w:p w14:paraId="6EC2A1AD" w14:textId="77777777" w:rsidR="00506E3F" w:rsidRPr="003F234D" w:rsidRDefault="00D34301" w:rsidP="00506E3F">
            <w:pPr>
              <w:pStyle w:val="Heading1"/>
              <w:rPr>
                <w:noProof/>
              </w:rPr>
            </w:pPr>
            <w:sdt>
              <w:sdtPr>
                <w:id w:val="-1193992765"/>
                <w:placeholder>
                  <w:docPart w:val="51437EB4A71748908E974BD4117372E2"/>
                </w:placeholder>
                <w:temporary/>
                <w:showingPlcHdr/>
                <w15:appearance w15:val="hidden"/>
              </w:sdtPr>
              <w:sdtEndPr/>
              <w:sdtContent>
                <w:r w:rsidR="00506E3F" w:rsidRPr="003F234D">
                  <w:t>Section Title</w:t>
                </w:r>
              </w:sdtContent>
            </w:sdt>
          </w:p>
          <w:sdt>
            <w:sdtPr>
              <w:id w:val="1316145293"/>
              <w:placeholder>
                <w:docPart w:val="183E1FA9D90A43238F0C2799E804536F"/>
              </w:placeholder>
              <w:temporary/>
              <w:showingPlcHdr/>
              <w15:appearance w15:val="hidden"/>
            </w:sdtPr>
            <w:sdtEndPr/>
            <w:sdtContent>
              <w:p w14:paraId="3BC16F72" w14:textId="77777777" w:rsidR="00EA79BE" w:rsidRPr="004E126A" w:rsidRDefault="002B4439" w:rsidP="00506E3F">
                <w:pPr>
                  <w:rPr>
                    <w:lang w:val="es-419"/>
                  </w:rPr>
                </w:pPr>
                <w:r w:rsidRPr="003F234D">
                  <w:t>Lorem ipsum dolor sit amet, consectetur adipiscing elit. Etiam aliquet eu mi quis lacinia. Ut fermentum a magna ut eleifend. Integer convallis suscipit ante eu varius. fdfd</w:t>
                </w:r>
              </w:p>
            </w:sdtContent>
          </w:sdt>
        </w:tc>
      </w:tr>
      <w:tr w:rsidR="00EA79BE" w:rsidRPr="003F234D" w14:paraId="7E89379D" w14:textId="77777777" w:rsidTr="007F250D">
        <w:trPr>
          <w:trHeight w:val="3724"/>
        </w:trPr>
        <w:tc>
          <w:tcPr>
            <w:tcW w:w="3544" w:type="dxa"/>
            <w:tcMar>
              <w:right w:w="680" w:type="dxa"/>
            </w:tcMar>
          </w:tcPr>
          <w:p w14:paraId="70801214" w14:textId="77777777" w:rsidR="00EA79BE" w:rsidRPr="003F234D" w:rsidRDefault="00D34301" w:rsidP="008F2B87">
            <w:pPr>
              <w:pStyle w:val="Quote3"/>
            </w:pPr>
            <w:sdt>
              <w:sdtPr>
                <w:id w:val="-755428473"/>
                <w:placeholder>
                  <w:docPart w:val="D735D2CF511B46F1877A39A5235C1CAF"/>
                </w:placeholder>
                <w:temporary/>
                <w:showingPlcHdr/>
                <w15:appearance w15:val="hidden"/>
              </w:sdtPr>
              <w:sdtEndPr/>
              <w:sdtContent>
                <w:r w:rsidR="00EA79BE" w:rsidRPr="009802BB">
                  <w:t>Lorem ipsum suas dolor sit amet, cu option tritani ius possim aperiri.</w:t>
                </w:r>
              </w:sdtContent>
            </w:sdt>
          </w:p>
          <w:p w14:paraId="7C426E57" w14:textId="77777777" w:rsidR="00EA79BE" w:rsidRPr="003F234D" w:rsidRDefault="00EA79BE" w:rsidP="00642B92">
            <w:pPr>
              <w:pStyle w:val="Caption"/>
            </w:pPr>
          </w:p>
        </w:tc>
        <w:tc>
          <w:tcPr>
            <w:tcW w:w="6542" w:type="dxa"/>
            <w:vMerge/>
          </w:tcPr>
          <w:p w14:paraId="1B900129" w14:textId="77777777" w:rsidR="00EA79BE" w:rsidRPr="003F234D" w:rsidRDefault="00EA79BE" w:rsidP="00EA79BE"/>
        </w:tc>
      </w:tr>
    </w:tbl>
    <w:p w14:paraId="71278B4D" w14:textId="77777777" w:rsidR="004E4BD9" w:rsidRDefault="005F4B01" w:rsidP="007F250D">
      <w:r>
        <w:rPr>
          <w:noProof/>
        </w:rPr>
        <mc:AlternateContent>
          <mc:Choice Requires="wps">
            <w:drawing>
              <wp:anchor distT="0" distB="0" distL="114300" distR="114300" simplePos="0" relativeHeight="251716608" behindDoc="1" locked="0" layoutInCell="1" allowOverlap="1" wp14:anchorId="2DFE1A36" wp14:editId="0840438A">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9E47F" id="Rectangle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19" o:title="" recolor="t" rotate="t" type="frame"/>
              </v:rect>
            </w:pict>
          </mc:Fallback>
        </mc:AlternateContent>
      </w:r>
    </w:p>
    <w:p w14:paraId="15180030" w14:textId="77777777" w:rsidR="007766B6" w:rsidRDefault="007766B6" w:rsidP="007F250D">
      <w:pPr>
        <w:sectPr w:rsidR="007766B6" w:rsidSect="007766B6">
          <w:pgSz w:w="12240" w:h="15840" w:code="1"/>
          <w:pgMar w:top="994" w:right="1080" w:bottom="720" w:left="1080" w:header="706" w:footer="706" w:gutter="0"/>
          <w:cols w:space="851"/>
          <w:docGrid w:linePitch="360"/>
        </w:sectPr>
      </w:pPr>
    </w:p>
    <w:p w14:paraId="54CBE49D" w14:textId="77777777" w:rsidR="007574CB" w:rsidRDefault="007574CB" w:rsidP="007F250D"/>
    <w:tbl>
      <w:tblPr>
        <w:tblW w:w="5000" w:type="pct"/>
        <w:tblCellMar>
          <w:left w:w="0" w:type="dxa"/>
          <w:right w:w="0" w:type="dxa"/>
        </w:tblCellMar>
        <w:tblLook w:val="04A0" w:firstRow="1" w:lastRow="0" w:firstColumn="1" w:lastColumn="0" w:noHBand="0" w:noVBand="1"/>
      </w:tblPr>
      <w:tblGrid>
        <w:gridCol w:w="5953"/>
        <w:gridCol w:w="1982"/>
        <w:gridCol w:w="2145"/>
      </w:tblGrid>
      <w:tr w:rsidR="007F250D" w14:paraId="16F9827B" w14:textId="77777777" w:rsidTr="007F250D">
        <w:tc>
          <w:tcPr>
            <w:tcW w:w="7938" w:type="dxa"/>
            <w:gridSpan w:val="2"/>
          </w:tcPr>
          <w:bookmarkStart w:id="0" w:name="_Hlk40879349" w:displacedByCustomXml="next"/>
          <w:sdt>
            <w:sdtPr>
              <w:id w:val="-951311734"/>
              <w:placeholder>
                <w:docPart w:val="634E52B62B784EE1BC026017E4909C0E"/>
              </w:placeholder>
              <w:temporary/>
              <w:showingPlcHdr/>
              <w15:appearance w15:val="hidden"/>
            </w:sdtPr>
            <w:sdtEndPr/>
            <w:sdtContent>
              <w:p w14:paraId="2D0E3733" w14:textId="77777777" w:rsidR="009802BB" w:rsidRPr="004E126A" w:rsidRDefault="009802BB" w:rsidP="009802BB">
                <w:pPr>
                  <w:rPr>
                    <w:lang w:val="es-419"/>
                  </w:rPr>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1568630A" w14:textId="77777777" w:rsidR="007E10BC" w:rsidRPr="005D1C82" w:rsidRDefault="007E10BC" w:rsidP="00475E10">
            <w:pPr>
              <w:pStyle w:val="Quote8"/>
              <w:rPr>
                <w:rStyle w:val="Strong"/>
                <w:b w:val="0"/>
                <w:bCs w:val="0"/>
                <w:lang w:val="fr-FR"/>
              </w:rPr>
            </w:pPr>
            <w:r w:rsidRPr="00475E10">
              <w:rPr>
                <w:rStyle w:val="Strong"/>
                <w:b w:val="0"/>
                <w:bCs w:val="0"/>
              </w:rPr>
              <w:t>Lorem ipsum sit amet, consectetur</w:t>
            </w:r>
            <w:r w:rsidR="001E2618" w:rsidRPr="00475E10">
              <w:rPr>
                <w:rStyle w:val="Strong"/>
                <w:b w:val="0"/>
                <w:bCs w:val="0"/>
              </w:rPr>
              <w:t xml:space="preserve"> </w:t>
            </w:r>
            <w:r w:rsidRPr="00475E10">
              <w:rPr>
                <w:rStyle w:val="Strong"/>
                <w:b w:val="0"/>
                <w:bCs w:val="0"/>
              </w:rPr>
              <w:t xml:space="preserve">adipiscing elit. </w:t>
            </w:r>
            <w:r w:rsidRPr="005D1C82">
              <w:rPr>
                <w:rStyle w:val="Strong"/>
                <w:b w:val="0"/>
                <w:bCs w:val="0"/>
                <w:lang w:val="fr-FR"/>
              </w:rPr>
              <w:t>Etiam aliquet eu mi quis</w:t>
            </w:r>
            <w:r w:rsidR="001E2618" w:rsidRPr="005D1C82">
              <w:rPr>
                <w:rStyle w:val="Strong"/>
                <w:b w:val="0"/>
                <w:bCs w:val="0"/>
                <w:lang w:val="fr-FR"/>
              </w:rPr>
              <w:t xml:space="preserve"> </w:t>
            </w:r>
            <w:r w:rsidRPr="005D1C82">
              <w:rPr>
                <w:rStyle w:val="Strong"/>
                <w:b w:val="0"/>
                <w:bCs w:val="0"/>
                <w:lang w:val="fr-FR"/>
              </w:rPr>
              <w:t>lacinia. Ut fermentum a magna ut eleifend.Integer convallis suscipit ante eu varius.Morbi a purus dolor.</w:t>
            </w:r>
          </w:p>
          <w:sdt>
            <w:sdtPr>
              <w:id w:val="277604659"/>
              <w:placeholder>
                <w:docPart w:val="81CC22BA8D7A4073A6CFE291626EF728"/>
              </w:placeholder>
              <w:temporary/>
              <w:showingPlcHdr/>
              <w15:appearance w15:val="hidden"/>
            </w:sdtPr>
            <w:sdtEndPr/>
            <w:sdtContent>
              <w:p w14:paraId="60AC435C" w14:textId="77777777" w:rsidR="009802BB" w:rsidRPr="009802BB" w:rsidRDefault="009802BB" w:rsidP="009802BB">
                <w:pPr>
                  <w:spacing w:before="240"/>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BA0FA43" w14:textId="77777777" w:rsidR="007F250D" w:rsidRDefault="009802BB" w:rsidP="009802BB">
                <w:pPr>
                  <w:spacing w:before="240"/>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2148" w:type="dxa"/>
          </w:tcPr>
          <w:p w14:paraId="79ADAE02" w14:textId="77777777" w:rsidR="007F250D" w:rsidRDefault="007F250D" w:rsidP="006B6D4B"/>
        </w:tc>
      </w:tr>
      <w:bookmarkEnd w:id="0"/>
      <w:tr w:rsidR="007F250D" w14:paraId="45FD38FE" w14:textId="77777777" w:rsidTr="007F250D">
        <w:tc>
          <w:tcPr>
            <w:tcW w:w="5954" w:type="dxa"/>
          </w:tcPr>
          <w:p w14:paraId="7D0F76FB" w14:textId="77777777" w:rsidR="007F250D" w:rsidRDefault="007F250D" w:rsidP="006B6D4B">
            <w:r>
              <w:rPr>
                <w:noProof/>
              </w:rPr>
              <w:drawing>
                <wp:inline distT="0" distB="0" distL="0" distR="0" wp14:anchorId="246BC845" wp14:editId="55EECF50">
                  <wp:extent cx="3369326" cy="3610610"/>
                  <wp:effectExtent l="0" t="0" r="2540" b="8890"/>
                  <wp:docPr id="193" name="Picture 193" descr="Meandering Riv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eandering River Flow"/>
                          <pic:cNvPicPr>
                            <a:picLocks noChangeAspect="1"/>
                          </pic:cNvPicPr>
                        </pic:nvPicPr>
                        <pic:blipFill rotWithShape="1">
                          <a:blip r:embed="rId20"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bottom"/>
          </w:tcPr>
          <w:p w14:paraId="55547444" w14:textId="77777777" w:rsidR="007F250D" w:rsidRDefault="00D34301" w:rsidP="007F250D">
            <w:pPr>
              <w:pStyle w:val="Caption2"/>
            </w:pPr>
            <w:sdt>
              <w:sdtPr>
                <w:id w:val="1110703230"/>
                <w:placeholder>
                  <w:docPart w:val="B04B1248F8464CD38F9A932ED29A30B5"/>
                </w:placeholder>
                <w:temporary/>
                <w:showingPlcHdr/>
                <w15:appearance w15:val="hidden"/>
              </w:sdtPr>
              <w:sdtEndPr/>
              <w:sdtContent>
                <w:r w:rsidR="007F250D" w:rsidRPr="00E403F2">
                  <w:t>Image Caption: Lorem ipsum dolor sit amet, consectetur adipiscing elit.</w:t>
                </w:r>
              </w:sdtContent>
            </w:sdt>
          </w:p>
        </w:tc>
        <w:tc>
          <w:tcPr>
            <w:tcW w:w="2148" w:type="dxa"/>
          </w:tcPr>
          <w:p w14:paraId="23FD42ED" w14:textId="77777777" w:rsidR="007F250D" w:rsidRDefault="007F250D" w:rsidP="006B6D4B"/>
        </w:tc>
      </w:tr>
    </w:tbl>
    <w:p w14:paraId="1E803946" w14:textId="77777777" w:rsidR="006B6D4B" w:rsidRDefault="006B6D4B" w:rsidP="006B6D4B"/>
    <w:p w14:paraId="3821F378" w14:textId="77777777" w:rsidR="007766B6" w:rsidRDefault="007766B6">
      <w:pPr>
        <w:rPr>
          <w:noProof/>
        </w:rPr>
        <w:sectPr w:rsidR="007766B6" w:rsidSect="007766B6">
          <w:pgSz w:w="12240" w:h="15840" w:code="1"/>
          <w:pgMar w:top="994" w:right="1080" w:bottom="720" w:left="1080" w:header="706" w:footer="706" w:gutter="0"/>
          <w:cols w:space="851"/>
          <w:docGrid w:linePitch="360"/>
        </w:sectPr>
      </w:pPr>
    </w:p>
    <w:p w14:paraId="09860F8C" w14:textId="77777777" w:rsidR="007766B6" w:rsidRDefault="007766B6">
      <w:r w:rsidRPr="003F234D">
        <w:rPr>
          <w:noProof/>
        </w:rPr>
        <w:lastRenderedPageBreak/>
        <w:drawing>
          <wp:anchor distT="0" distB="0" distL="114300" distR="114300" simplePos="0" relativeHeight="251720704" behindDoc="1" locked="1" layoutInCell="1" allowOverlap="1" wp14:anchorId="45941E82" wp14:editId="5E633106">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yImages-97236975.jpg"/>
                    <pic:cNvPicPr/>
                  </pic:nvPicPr>
                  <pic:blipFill>
                    <a:blip r:embed="rId21">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5000" w:type="pct"/>
        <w:tblCellMar>
          <w:left w:w="0" w:type="dxa"/>
          <w:right w:w="0" w:type="dxa"/>
        </w:tblCellMar>
        <w:tblLook w:val="04A0" w:firstRow="1" w:lastRow="0" w:firstColumn="1" w:lastColumn="0" w:noHBand="0" w:noVBand="1"/>
      </w:tblPr>
      <w:tblGrid>
        <w:gridCol w:w="6694"/>
        <w:gridCol w:w="1693"/>
        <w:gridCol w:w="1693"/>
      </w:tblGrid>
      <w:tr w:rsidR="007E3857" w:rsidRPr="003F234D" w14:paraId="15945ABA" w14:textId="77777777" w:rsidTr="009802BB">
        <w:trPr>
          <w:trHeight w:val="5855"/>
        </w:trPr>
        <w:tc>
          <w:tcPr>
            <w:tcW w:w="6694" w:type="dxa"/>
          </w:tcPr>
          <w:p w14:paraId="770F363D" w14:textId="77777777" w:rsidR="007E3857" w:rsidRPr="003F234D" w:rsidRDefault="007E3857" w:rsidP="004C43D2"/>
        </w:tc>
        <w:tc>
          <w:tcPr>
            <w:tcW w:w="1693" w:type="dxa"/>
          </w:tcPr>
          <w:p w14:paraId="1DA0ADD6" w14:textId="77777777" w:rsidR="007E3857" w:rsidRPr="003F234D" w:rsidRDefault="007E3857" w:rsidP="004C43D2"/>
        </w:tc>
        <w:tc>
          <w:tcPr>
            <w:tcW w:w="1693" w:type="dxa"/>
          </w:tcPr>
          <w:p w14:paraId="38399EF8" w14:textId="77777777" w:rsidR="007E3857" w:rsidRPr="007E3857" w:rsidRDefault="007E3857" w:rsidP="004C43D2">
            <w:pPr>
              <w:rPr>
                <w:i/>
                <w:iCs/>
              </w:rPr>
            </w:pPr>
          </w:p>
        </w:tc>
      </w:tr>
      <w:tr w:rsidR="007E3857" w:rsidRPr="003F234D" w14:paraId="32212E5C" w14:textId="77777777" w:rsidTr="007766B6">
        <w:tc>
          <w:tcPr>
            <w:tcW w:w="6694" w:type="dxa"/>
          </w:tcPr>
          <w:p w14:paraId="776941BF" w14:textId="77777777" w:rsidR="007E3857" w:rsidRPr="005D1C82" w:rsidRDefault="00D34301" w:rsidP="004C43D2">
            <w:pPr>
              <w:pStyle w:val="Quote5"/>
              <w:rPr>
                <w:lang w:val="fr-FR"/>
              </w:rPr>
            </w:pPr>
            <w:sdt>
              <w:sdtPr>
                <w:id w:val="224660902"/>
                <w:placeholder>
                  <w:docPart w:val="3827FC739CCE4C18850763C671734BFC"/>
                </w:placeholder>
                <w:temporary/>
                <w:showingPlcHdr/>
                <w15:appearance w15:val="hidden"/>
              </w:sdtPr>
              <w:sdtEndPr/>
              <w:sdtContent>
                <w:r w:rsidR="007E3857" w:rsidRPr="009802BB">
                  <w:t>Lorem ipsum dolor sit amet, consectetur adipiscing elit. Etiam aliquet eu mi quis lacinia.</w:t>
                </w:r>
              </w:sdtContent>
            </w:sdt>
          </w:p>
          <w:sdt>
            <w:sdtPr>
              <w:id w:val="-1242405341"/>
              <w:placeholder>
                <w:docPart w:val="CC2784137C134E6D84F7014C1770CA49"/>
              </w:placeholder>
              <w:temporary/>
              <w:showingPlcHdr/>
              <w15:appearance w15:val="hidden"/>
            </w:sdtPr>
            <w:sdtEndPr/>
            <w:sdtContent>
              <w:p w14:paraId="1C0C34B9" w14:textId="77777777" w:rsidR="007E3857" w:rsidRPr="003F234D" w:rsidRDefault="007E3857"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1B4F6C42" w14:textId="77777777" w:rsidR="007E3857" w:rsidRPr="003F234D" w:rsidRDefault="007E3857"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0F8EBA7" w14:textId="77777777" w:rsidR="007E3857" w:rsidRPr="003F234D" w:rsidRDefault="007E3857" w:rsidP="004C43D2">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693" w:type="dxa"/>
          </w:tcPr>
          <w:p w14:paraId="78755109" w14:textId="77777777" w:rsidR="007E3857" w:rsidRDefault="007E3857" w:rsidP="004C43D2">
            <w:pPr>
              <w:pStyle w:val="Quote5"/>
            </w:pPr>
          </w:p>
        </w:tc>
        <w:tc>
          <w:tcPr>
            <w:tcW w:w="1693" w:type="dxa"/>
          </w:tcPr>
          <w:p w14:paraId="47B2D1A3" w14:textId="77777777" w:rsidR="007E3857" w:rsidRPr="007E3857" w:rsidRDefault="007E3857" w:rsidP="004C43D2">
            <w:pPr>
              <w:pStyle w:val="Quote5"/>
              <w:rPr>
                <w:i w:val="0"/>
                <w:iCs/>
              </w:rPr>
            </w:pPr>
          </w:p>
        </w:tc>
      </w:tr>
    </w:tbl>
    <w:p w14:paraId="3DFC5896" w14:textId="77777777" w:rsidR="004E4BD9" w:rsidRDefault="004E4BD9" w:rsidP="003D0860">
      <w:pPr>
        <w:rPr>
          <w:noProof/>
        </w:rPr>
      </w:pPr>
    </w:p>
    <w:p w14:paraId="14DF522E" w14:textId="77777777" w:rsidR="009802BB" w:rsidRDefault="009802BB" w:rsidP="003D0860">
      <w:pPr>
        <w:rPr>
          <w:noProof/>
        </w:rPr>
        <w:sectPr w:rsidR="009802BB" w:rsidSect="007766B6">
          <w:pgSz w:w="12240" w:h="15840" w:code="1"/>
          <w:pgMar w:top="994" w:right="1080" w:bottom="720" w:left="1080" w:header="706" w:footer="706" w:gutter="0"/>
          <w:cols w:space="851"/>
          <w:docGrid w:linePitch="360"/>
        </w:sectPr>
      </w:pPr>
    </w:p>
    <w:p w14:paraId="56606076" w14:textId="77777777" w:rsidR="000B3301" w:rsidRDefault="009802BB" w:rsidP="003D0860">
      <w:pPr>
        <w:rPr>
          <w:noProof/>
        </w:rPr>
      </w:pPr>
      <w:r>
        <w:rPr>
          <w:noProof/>
        </w:rPr>
        <w:lastRenderedPageBreak/>
        <mc:AlternateContent>
          <mc:Choice Requires="wps">
            <w:drawing>
              <wp:anchor distT="0" distB="0" distL="114300" distR="114300" simplePos="0" relativeHeight="251722752" behindDoc="1" locked="1" layoutInCell="1" allowOverlap="1" wp14:anchorId="1E5C9E2E" wp14:editId="622D0CDF">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4112" cy="26060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E4505" w14:textId="77777777"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C9E2E" id="Rectangle 24" o:spid="_x0000_s1034" alt="&quot;&quot;" style="position:absolute;margin-left:-54pt;margin-top:586.6pt;width:610.55pt;height:205.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" fillcolor="#14756e [3204]" stroked="f" strokeweight="1pt">
                <v:textbox>
                  <w:txbxContent>
                    <w:p w14:paraId="638E4505" w14:textId="77777777" w:rsidR="009802BB" w:rsidRPr="0006324A" w:rsidRDefault="009802BB" w:rsidP="009802BB">
                      <w:pPr>
                        <w:spacing w:line="192" w:lineRule="auto"/>
                        <w:ind w:right="1077"/>
                        <w:rPr>
                          <w:rFonts w:ascii="Tw Cen MT" w:hAnsi="Tw Cen MT"/>
                          <w:b/>
                          <w:bCs/>
                          <w:sz w:val="40"/>
                          <w:szCs w:val="40"/>
                        </w:rPr>
                      </w:pPr>
                    </w:p>
                  </w:txbxContent>
                </v:textbox>
                <w10:wrap anchory="page"/>
                <w10:anchorlock/>
              </v:rect>
            </w:pict>
          </mc:Fallback>
        </mc:AlternateContent>
      </w:r>
    </w:p>
    <w:tbl>
      <w:tblPr>
        <w:tblW w:w="5000" w:type="pct"/>
        <w:tblCellMar>
          <w:left w:w="0" w:type="dxa"/>
          <w:right w:w="0" w:type="dxa"/>
        </w:tblCellMar>
        <w:tblLook w:val="04A0" w:firstRow="1" w:lastRow="0" w:firstColumn="1" w:lastColumn="0" w:noHBand="0" w:noVBand="1"/>
      </w:tblPr>
      <w:tblGrid>
        <w:gridCol w:w="2474"/>
        <w:gridCol w:w="5887"/>
        <w:gridCol w:w="1719"/>
      </w:tblGrid>
      <w:tr w:rsidR="00FC0730" w14:paraId="32126E66" w14:textId="77777777" w:rsidTr="0001487E">
        <w:tc>
          <w:tcPr>
            <w:tcW w:w="2477" w:type="dxa"/>
          </w:tcPr>
          <w:p w14:paraId="4A618015" w14:textId="77777777" w:rsidR="000B3301" w:rsidRDefault="00D34301" w:rsidP="000B3301">
            <w:pPr>
              <w:pStyle w:val="Caption2"/>
            </w:pPr>
            <w:sdt>
              <w:sdtPr>
                <w:id w:val="1700204883"/>
                <w:placeholder>
                  <w:docPart w:val="B9F07E8038114B79ADFC28D9E70D751C"/>
                </w:placeholder>
                <w:temporary/>
                <w:showingPlcHdr/>
                <w15:appearance w15:val="hidden"/>
              </w:sdtPr>
              <w:sdtEndPr/>
              <w:sdtContent>
                <w:r w:rsidR="000B3301" w:rsidRPr="00E403F2">
                  <w:t>Image Caption: Lorem ipsum dolor sit amet, consectetur adipiscing elit.</w:t>
                </w:r>
              </w:sdtContent>
            </w:sdt>
          </w:p>
        </w:tc>
        <w:tc>
          <w:tcPr>
            <w:tcW w:w="5887" w:type="dxa"/>
          </w:tcPr>
          <w:p w14:paraId="197B9114" w14:textId="77777777" w:rsidR="000B3301" w:rsidRDefault="000B3301" w:rsidP="003D0860">
            <w:pPr>
              <w:rPr>
                <w:noProof/>
              </w:rPr>
            </w:pPr>
            <w:r>
              <w:rPr>
                <w:noProof/>
              </w:rPr>
              <w:drawing>
                <wp:inline distT="0" distB="0" distL="0" distR="0" wp14:anchorId="7553AFC2" wp14:editId="268AA322">
                  <wp:extent cx="3627120" cy="3627120"/>
                  <wp:effectExtent l="0" t="0" r="0" b="0"/>
                  <wp:docPr id="194" name="Picture 194" descr="Top view of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op view of a plant"/>
                          <pic:cNvPicPr>
                            <a:picLocks noChangeAspect="1"/>
                          </pic:cNvPicPr>
                        </pic:nvPicPr>
                        <pic:blipFill rotWithShape="1">
                          <a:blip r:embed="rId22"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22" w:type="dxa"/>
          </w:tcPr>
          <w:p w14:paraId="347971E0" w14:textId="77777777" w:rsidR="000B3301" w:rsidRDefault="000B3301" w:rsidP="003D0860">
            <w:pPr>
              <w:rPr>
                <w:noProof/>
              </w:rPr>
            </w:pPr>
          </w:p>
        </w:tc>
      </w:tr>
      <w:tr w:rsidR="000B3301" w:rsidRPr="005D244B" w14:paraId="55D85F43" w14:textId="77777777" w:rsidTr="00475E10">
        <w:trPr>
          <w:trHeight w:val="5378"/>
        </w:trPr>
        <w:tc>
          <w:tcPr>
            <w:tcW w:w="2477" w:type="dxa"/>
          </w:tcPr>
          <w:p w14:paraId="08221899" w14:textId="77777777" w:rsidR="000B3301" w:rsidRDefault="000B3301" w:rsidP="003D0860">
            <w:pPr>
              <w:rPr>
                <w:noProof/>
              </w:rPr>
            </w:pPr>
          </w:p>
        </w:tc>
        <w:tc>
          <w:tcPr>
            <w:tcW w:w="7609" w:type="dxa"/>
            <w:gridSpan w:val="2"/>
            <w:tcMar>
              <w:top w:w="72" w:type="dxa"/>
              <w:bottom w:w="0" w:type="dxa"/>
            </w:tcMar>
          </w:tcPr>
          <w:p w14:paraId="1F165B62" w14:textId="77777777" w:rsidR="000B3301" w:rsidRPr="005D1C82" w:rsidRDefault="00D34301" w:rsidP="00333AAD">
            <w:pPr>
              <w:pStyle w:val="Quote5"/>
              <w:rPr>
                <w:lang w:val="fr-FR"/>
              </w:rPr>
            </w:pPr>
            <w:sdt>
              <w:sdtPr>
                <w:id w:val="-1256509959"/>
                <w:placeholder>
                  <w:docPart w:val="0B4B9D9BE12F45FAAF8F068BA80B010B"/>
                </w:placeholder>
                <w:temporary/>
                <w:showingPlcHdr/>
                <w15:appearance w15:val="hidden"/>
              </w:sdtPr>
              <w:sdtEndPr/>
              <w:sdtContent>
                <w:r w:rsidR="000B3301" w:rsidRPr="00333AAD">
                  <w:rPr>
                    <w:rStyle w:val="Quote5Char"/>
                    <w:i/>
                  </w:rPr>
                  <w:t>Lorem ipsum dolor sit amet, consectetur adipiscing elit. Etiam aliquet eu mi quis lacinia.</w:t>
                </w:r>
              </w:sdtContent>
            </w:sdt>
          </w:p>
          <w:p w14:paraId="37BC821D" w14:textId="77777777" w:rsidR="000B3301" w:rsidRPr="004E126A" w:rsidRDefault="00D34301" w:rsidP="003D0860">
            <w:pPr>
              <w:rPr>
                <w:noProof/>
                <w:lang w:val="es-419"/>
              </w:rPr>
            </w:pPr>
            <w:sdt>
              <w:sdtPr>
                <w:rPr>
                  <w:noProof/>
                </w:rPr>
                <w:id w:val="-142892046"/>
                <w:placeholder>
                  <w:docPart w:val="643DCE5B25644F628884C638F986EF82"/>
                </w:placeholder>
                <w:temporary/>
                <w:showingPlcHdr/>
                <w15:appearance w15:val="hidden"/>
              </w:sdtPr>
              <w:sdtEndPr/>
              <w:sdtContent>
                <w:r w:rsidR="000B3301"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5D244B" w14:paraId="7DAC2F7F" w14:textId="77777777" w:rsidTr="003129F0">
        <w:trPr>
          <w:trHeight w:val="1427"/>
        </w:trPr>
        <w:tc>
          <w:tcPr>
            <w:tcW w:w="2477" w:type="dxa"/>
          </w:tcPr>
          <w:p w14:paraId="68CB672D" w14:textId="77777777" w:rsidR="000B3301" w:rsidRPr="004E126A" w:rsidRDefault="000B3301" w:rsidP="003D0860">
            <w:pPr>
              <w:rPr>
                <w:noProof/>
                <w:lang w:val="es-419"/>
              </w:rPr>
            </w:pPr>
          </w:p>
        </w:tc>
        <w:tc>
          <w:tcPr>
            <w:tcW w:w="5887" w:type="dxa"/>
          </w:tcPr>
          <w:p w14:paraId="5E422162" w14:textId="77777777" w:rsidR="000B3301" w:rsidRPr="005D1C82" w:rsidRDefault="00D34301" w:rsidP="00475E10">
            <w:pPr>
              <w:pStyle w:val="Quote7"/>
              <w:rPr>
                <w:lang w:val="fr-FR"/>
              </w:rPr>
            </w:pPr>
            <w:sdt>
              <w:sdtPr>
                <w:id w:val="-775254652"/>
                <w:placeholder>
                  <w:docPart w:val="159AEDF99F3146CE88E902C8FBAB5F6B"/>
                </w:placeholder>
                <w:temporary/>
                <w:showingPlcHdr/>
                <w15:appearance w15:val="hidden"/>
              </w:sdtPr>
              <w:sdtEndPr/>
              <w:sdtContent>
                <w:r w:rsidR="000B3301" w:rsidRPr="00475E10">
                  <w:rPr>
                    <w:rStyle w:val="Quote8Char"/>
                    <w:rFonts w:asciiTheme="minorHAnsi" w:hAnsiTheme="minorHAnsi"/>
                    <w:i/>
                    <w:color w:val="FFFFFF" w:themeColor="background1"/>
                    <w:sz w:val="32"/>
                  </w:rPr>
                  <w:t>Lorem ipsum dolor sit amet, consectetur adipiscing elit. Etiam aliquet eu mi quis lacinia.</w:t>
                </w:r>
              </w:sdtContent>
            </w:sdt>
          </w:p>
        </w:tc>
        <w:tc>
          <w:tcPr>
            <w:tcW w:w="1722" w:type="dxa"/>
          </w:tcPr>
          <w:p w14:paraId="2A0785FE" w14:textId="77777777" w:rsidR="000B3301" w:rsidRPr="005D1C82" w:rsidRDefault="000B3301" w:rsidP="003D0860">
            <w:pPr>
              <w:rPr>
                <w:noProof/>
                <w:lang w:val="fr-FR"/>
              </w:rPr>
            </w:pPr>
          </w:p>
        </w:tc>
      </w:tr>
    </w:tbl>
    <w:p w14:paraId="51A70D40" w14:textId="77777777" w:rsidR="000B3301" w:rsidRPr="005D1C82" w:rsidRDefault="000B3301" w:rsidP="003E3496">
      <w:pPr>
        <w:rPr>
          <w:noProof/>
          <w:lang w:val="fr-FR"/>
        </w:rPr>
      </w:pPr>
    </w:p>
    <w:sectPr w:rsidR="000B3301" w:rsidRPr="005D1C82"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8CEF7" w14:textId="77777777" w:rsidR="00D34301" w:rsidRDefault="00D34301" w:rsidP="00A63A6C">
      <w:pPr>
        <w:spacing w:after="0" w:line="240" w:lineRule="auto"/>
      </w:pPr>
      <w:r>
        <w:separator/>
      </w:r>
    </w:p>
  </w:endnote>
  <w:endnote w:type="continuationSeparator" w:id="0">
    <w:p w14:paraId="312488EB" w14:textId="77777777" w:rsidR="00D34301" w:rsidRDefault="00D34301"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6A4B4" w14:textId="77777777" w:rsidR="00D34301" w:rsidRDefault="00D34301" w:rsidP="00A63A6C">
      <w:pPr>
        <w:spacing w:after="0" w:line="240" w:lineRule="auto"/>
      </w:pPr>
      <w:r>
        <w:separator/>
      </w:r>
    </w:p>
  </w:footnote>
  <w:footnote w:type="continuationSeparator" w:id="0">
    <w:p w14:paraId="71288403" w14:textId="77777777" w:rsidR="00D34301" w:rsidRDefault="00D34301"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91AB8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820E9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30A96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13E353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64098F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D84388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6B6DE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58877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9487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0720C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9000C7"/>
    <w:multiLevelType w:val="hybridMultilevel"/>
    <w:tmpl w:val="80D25A46"/>
    <w:lvl w:ilvl="0" w:tplc="E3420F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C36025"/>
    <w:multiLevelType w:val="hybridMultilevel"/>
    <w:tmpl w:val="92149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145712"/>
    <w:multiLevelType w:val="hybridMultilevel"/>
    <w:tmpl w:val="1824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02294"/>
    <w:multiLevelType w:val="hybridMultilevel"/>
    <w:tmpl w:val="C004CF6C"/>
    <w:lvl w:ilvl="0" w:tplc="D9B8EB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940FF2"/>
    <w:multiLevelType w:val="hybridMultilevel"/>
    <w:tmpl w:val="AFEC9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936519"/>
    <w:multiLevelType w:val="hybridMultilevel"/>
    <w:tmpl w:val="433C9F16"/>
    <w:lvl w:ilvl="0" w:tplc="C09A8F56">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1839B7"/>
    <w:multiLevelType w:val="hybridMultilevel"/>
    <w:tmpl w:val="9C0C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32BD5"/>
    <w:multiLevelType w:val="hybridMultilevel"/>
    <w:tmpl w:val="A386C3EA"/>
    <w:lvl w:ilvl="0" w:tplc="D9B8EB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787F4C"/>
    <w:multiLevelType w:val="hybridMultilevel"/>
    <w:tmpl w:val="91807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C342A"/>
    <w:multiLevelType w:val="hybridMultilevel"/>
    <w:tmpl w:val="A278741C"/>
    <w:lvl w:ilvl="0" w:tplc="AAEA48F8">
      <w:start w:val="1"/>
      <w:numFmt w:val="bullet"/>
      <w:pStyle w:val="ListBullet"/>
      <w:lvlText w:val=""/>
      <w:lvlJc w:val="left"/>
      <w:pPr>
        <w:ind w:left="360" w:hanging="360"/>
      </w:pPr>
      <w:rPr>
        <w:rFonts w:ascii="Symbol" w:hAnsi="Symbol" w:hint="default"/>
        <w:color w:val="14756E"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893AC0"/>
    <w:multiLevelType w:val="hybridMultilevel"/>
    <w:tmpl w:val="0CAA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04495A"/>
    <w:multiLevelType w:val="hybridMultilevel"/>
    <w:tmpl w:val="C206D62E"/>
    <w:lvl w:ilvl="0" w:tplc="D9B8EB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21"/>
  </w:num>
  <w:num w:numId="4">
    <w:abstractNumId w:val="9"/>
  </w:num>
  <w:num w:numId="5">
    <w:abstractNumId w:val="10"/>
  </w:num>
  <w:num w:numId="6">
    <w:abstractNumId w:val="14"/>
  </w:num>
  <w:num w:numId="7">
    <w:abstractNumId w:val="15"/>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4"/>
  </w:num>
  <w:num w:numId="18">
    <w:abstractNumId w:val="19"/>
  </w:num>
  <w:num w:numId="19">
    <w:abstractNumId w:val="22"/>
  </w:num>
  <w:num w:numId="20">
    <w:abstractNumId w:val="20"/>
  </w:num>
  <w:num w:numId="21">
    <w:abstractNumId w:val="18"/>
  </w:num>
  <w:num w:numId="22">
    <w:abstractNumId w:val="13"/>
  </w:num>
  <w:num w:numId="23">
    <w:abstractNumId w:val="1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stylePaneFormatFilter w:val="1804" w:allStyles="0" w:customStyles="0" w:latentStyles="1"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4E126A"/>
    <w:rsid w:val="00002642"/>
    <w:rsid w:val="00006911"/>
    <w:rsid w:val="0001487E"/>
    <w:rsid w:val="0001638A"/>
    <w:rsid w:val="00024F90"/>
    <w:rsid w:val="0002620A"/>
    <w:rsid w:val="00037653"/>
    <w:rsid w:val="00037F6E"/>
    <w:rsid w:val="000419ED"/>
    <w:rsid w:val="00047CE7"/>
    <w:rsid w:val="000516BB"/>
    <w:rsid w:val="000525E8"/>
    <w:rsid w:val="000529F1"/>
    <w:rsid w:val="00053705"/>
    <w:rsid w:val="0005379A"/>
    <w:rsid w:val="0006040C"/>
    <w:rsid w:val="0006324A"/>
    <w:rsid w:val="00084FF8"/>
    <w:rsid w:val="0008671B"/>
    <w:rsid w:val="00087ED6"/>
    <w:rsid w:val="000943D4"/>
    <w:rsid w:val="000B06B5"/>
    <w:rsid w:val="000B06BE"/>
    <w:rsid w:val="000B3301"/>
    <w:rsid w:val="000B3B89"/>
    <w:rsid w:val="000B451E"/>
    <w:rsid w:val="000B7929"/>
    <w:rsid w:val="000C2FB0"/>
    <w:rsid w:val="000C64F7"/>
    <w:rsid w:val="000D417D"/>
    <w:rsid w:val="000E3ABF"/>
    <w:rsid w:val="000F323E"/>
    <w:rsid w:val="001121D7"/>
    <w:rsid w:val="001237B0"/>
    <w:rsid w:val="00124012"/>
    <w:rsid w:val="001250E9"/>
    <w:rsid w:val="00137F28"/>
    <w:rsid w:val="001401F6"/>
    <w:rsid w:val="00140203"/>
    <w:rsid w:val="0014684A"/>
    <w:rsid w:val="00197414"/>
    <w:rsid w:val="001B1B35"/>
    <w:rsid w:val="001B3360"/>
    <w:rsid w:val="001B5527"/>
    <w:rsid w:val="001B6908"/>
    <w:rsid w:val="001B6C25"/>
    <w:rsid w:val="001D0736"/>
    <w:rsid w:val="001D74AE"/>
    <w:rsid w:val="001E2618"/>
    <w:rsid w:val="001F0D50"/>
    <w:rsid w:val="001F2412"/>
    <w:rsid w:val="001F5C05"/>
    <w:rsid w:val="001F7BC5"/>
    <w:rsid w:val="002013A8"/>
    <w:rsid w:val="0021311F"/>
    <w:rsid w:val="00220B9B"/>
    <w:rsid w:val="002341E0"/>
    <w:rsid w:val="002406CA"/>
    <w:rsid w:val="002669F8"/>
    <w:rsid w:val="00274FC4"/>
    <w:rsid w:val="0028265E"/>
    <w:rsid w:val="002A4639"/>
    <w:rsid w:val="002A49BA"/>
    <w:rsid w:val="002B4439"/>
    <w:rsid w:val="002E5574"/>
    <w:rsid w:val="002E700F"/>
    <w:rsid w:val="002F28E8"/>
    <w:rsid w:val="002F28F5"/>
    <w:rsid w:val="002F517F"/>
    <w:rsid w:val="00310C8A"/>
    <w:rsid w:val="003129F0"/>
    <w:rsid w:val="00320E78"/>
    <w:rsid w:val="0032122F"/>
    <w:rsid w:val="0032773F"/>
    <w:rsid w:val="00327A7B"/>
    <w:rsid w:val="0033160C"/>
    <w:rsid w:val="00332026"/>
    <w:rsid w:val="00333AAD"/>
    <w:rsid w:val="00333F79"/>
    <w:rsid w:val="0033767E"/>
    <w:rsid w:val="003433B3"/>
    <w:rsid w:val="00346FEB"/>
    <w:rsid w:val="00367E6F"/>
    <w:rsid w:val="00371CE3"/>
    <w:rsid w:val="0037472D"/>
    <w:rsid w:val="00394BC4"/>
    <w:rsid w:val="00397BF7"/>
    <w:rsid w:val="003A290D"/>
    <w:rsid w:val="003C2ED7"/>
    <w:rsid w:val="003C2F6B"/>
    <w:rsid w:val="003D0860"/>
    <w:rsid w:val="003D7B43"/>
    <w:rsid w:val="003E3496"/>
    <w:rsid w:val="003F234D"/>
    <w:rsid w:val="003F5B7F"/>
    <w:rsid w:val="00400213"/>
    <w:rsid w:val="004003C1"/>
    <w:rsid w:val="00403AC0"/>
    <w:rsid w:val="00433CAA"/>
    <w:rsid w:val="00464910"/>
    <w:rsid w:val="004755C5"/>
    <w:rsid w:val="00475E10"/>
    <w:rsid w:val="0048460F"/>
    <w:rsid w:val="00497B27"/>
    <w:rsid w:val="004A7CCE"/>
    <w:rsid w:val="004C0C3F"/>
    <w:rsid w:val="004C14BC"/>
    <w:rsid w:val="004C43D2"/>
    <w:rsid w:val="004C504D"/>
    <w:rsid w:val="004C6B8A"/>
    <w:rsid w:val="004E126A"/>
    <w:rsid w:val="004E4BD9"/>
    <w:rsid w:val="004E5762"/>
    <w:rsid w:val="004F0060"/>
    <w:rsid w:val="00503CB7"/>
    <w:rsid w:val="005044CD"/>
    <w:rsid w:val="00506E3F"/>
    <w:rsid w:val="00522DD6"/>
    <w:rsid w:val="00523EF8"/>
    <w:rsid w:val="00533DB7"/>
    <w:rsid w:val="00534D7D"/>
    <w:rsid w:val="00540A52"/>
    <w:rsid w:val="00542A6F"/>
    <w:rsid w:val="005527C4"/>
    <w:rsid w:val="005729DE"/>
    <w:rsid w:val="00580445"/>
    <w:rsid w:val="00593F53"/>
    <w:rsid w:val="005978FD"/>
    <w:rsid w:val="005A20B8"/>
    <w:rsid w:val="005A4D2B"/>
    <w:rsid w:val="005A586E"/>
    <w:rsid w:val="005B1DED"/>
    <w:rsid w:val="005B275C"/>
    <w:rsid w:val="005B5DC7"/>
    <w:rsid w:val="005B6BBD"/>
    <w:rsid w:val="005D1C82"/>
    <w:rsid w:val="005D244B"/>
    <w:rsid w:val="005D3B3D"/>
    <w:rsid w:val="005E6A0A"/>
    <w:rsid w:val="005E7E05"/>
    <w:rsid w:val="005F2EA8"/>
    <w:rsid w:val="005F4B01"/>
    <w:rsid w:val="005F7996"/>
    <w:rsid w:val="00601D66"/>
    <w:rsid w:val="006031EC"/>
    <w:rsid w:val="00617F7D"/>
    <w:rsid w:val="00622EA4"/>
    <w:rsid w:val="00642B92"/>
    <w:rsid w:val="0064312D"/>
    <w:rsid w:val="00656268"/>
    <w:rsid w:val="00670582"/>
    <w:rsid w:val="006960F4"/>
    <w:rsid w:val="00696E62"/>
    <w:rsid w:val="006A2477"/>
    <w:rsid w:val="006A3A69"/>
    <w:rsid w:val="006A69F5"/>
    <w:rsid w:val="006B3B9E"/>
    <w:rsid w:val="006B6D4B"/>
    <w:rsid w:val="006D3C5F"/>
    <w:rsid w:val="006E2A88"/>
    <w:rsid w:val="006F1199"/>
    <w:rsid w:val="00703C37"/>
    <w:rsid w:val="00704C6A"/>
    <w:rsid w:val="00717431"/>
    <w:rsid w:val="00732E8C"/>
    <w:rsid w:val="007368EF"/>
    <w:rsid w:val="007562D4"/>
    <w:rsid w:val="007574CB"/>
    <w:rsid w:val="007766B6"/>
    <w:rsid w:val="007831F1"/>
    <w:rsid w:val="00787E55"/>
    <w:rsid w:val="00792B0A"/>
    <w:rsid w:val="0079479E"/>
    <w:rsid w:val="00796037"/>
    <w:rsid w:val="007A0DAC"/>
    <w:rsid w:val="007A53D2"/>
    <w:rsid w:val="007C106A"/>
    <w:rsid w:val="007C1C0A"/>
    <w:rsid w:val="007C3085"/>
    <w:rsid w:val="007E10BC"/>
    <w:rsid w:val="007E3857"/>
    <w:rsid w:val="007E3FB0"/>
    <w:rsid w:val="007F19C0"/>
    <w:rsid w:val="007F250D"/>
    <w:rsid w:val="00802750"/>
    <w:rsid w:val="00836FF6"/>
    <w:rsid w:val="0084042C"/>
    <w:rsid w:val="00841014"/>
    <w:rsid w:val="00846719"/>
    <w:rsid w:val="008546A8"/>
    <w:rsid w:val="00857787"/>
    <w:rsid w:val="00864509"/>
    <w:rsid w:val="00871BD9"/>
    <w:rsid w:val="00885BC3"/>
    <w:rsid w:val="008923A5"/>
    <w:rsid w:val="00892853"/>
    <w:rsid w:val="00894733"/>
    <w:rsid w:val="00895389"/>
    <w:rsid w:val="008B2D49"/>
    <w:rsid w:val="008C3979"/>
    <w:rsid w:val="008C46A3"/>
    <w:rsid w:val="008C642D"/>
    <w:rsid w:val="008C770D"/>
    <w:rsid w:val="008D74C7"/>
    <w:rsid w:val="008F0215"/>
    <w:rsid w:val="008F2B87"/>
    <w:rsid w:val="00917F95"/>
    <w:rsid w:val="00922B8C"/>
    <w:rsid w:val="00922FCD"/>
    <w:rsid w:val="00951955"/>
    <w:rsid w:val="00965DF5"/>
    <w:rsid w:val="009730E5"/>
    <w:rsid w:val="00976DB4"/>
    <w:rsid w:val="009802BB"/>
    <w:rsid w:val="00980CBD"/>
    <w:rsid w:val="009A0B2F"/>
    <w:rsid w:val="009A3397"/>
    <w:rsid w:val="009A44F7"/>
    <w:rsid w:val="009D472B"/>
    <w:rsid w:val="009E5522"/>
    <w:rsid w:val="009F4FE7"/>
    <w:rsid w:val="00A20727"/>
    <w:rsid w:val="00A26D3E"/>
    <w:rsid w:val="00A442E2"/>
    <w:rsid w:val="00A51C88"/>
    <w:rsid w:val="00A57E76"/>
    <w:rsid w:val="00A618B4"/>
    <w:rsid w:val="00A63A6C"/>
    <w:rsid w:val="00A64FCC"/>
    <w:rsid w:val="00A73341"/>
    <w:rsid w:val="00A75A5B"/>
    <w:rsid w:val="00A875BE"/>
    <w:rsid w:val="00A924B0"/>
    <w:rsid w:val="00AA28F9"/>
    <w:rsid w:val="00AB0115"/>
    <w:rsid w:val="00AB3F2F"/>
    <w:rsid w:val="00AB507D"/>
    <w:rsid w:val="00AB538E"/>
    <w:rsid w:val="00AB5D2A"/>
    <w:rsid w:val="00AC645E"/>
    <w:rsid w:val="00AC6E30"/>
    <w:rsid w:val="00AE6FF4"/>
    <w:rsid w:val="00AF76B4"/>
    <w:rsid w:val="00B060F1"/>
    <w:rsid w:val="00B0662E"/>
    <w:rsid w:val="00B069D9"/>
    <w:rsid w:val="00B0794A"/>
    <w:rsid w:val="00B07FC3"/>
    <w:rsid w:val="00B13E15"/>
    <w:rsid w:val="00B225C1"/>
    <w:rsid w:val="00B22979"/>
    <w:rsid w:val="00B24BB1"/>
    <w:rsid w:val="00B25CAC"/>
    <w:rsid w:val="00B31872"/>
    <w:rsid w:val="00B51583"/>
    <w:rsid w:val="00B848DD"/>
    <w:rsid w:val="00B91880"/>
    <w:rsid w:val="00B951BF"/>
    <w:rsid w:val="00B96584"/>
    <w:rsid w:val="00BA415C"/>
    <w:rsid w:val="00BA4D36"/>
    <w:rsid w:val="00BC1168"/>
    <w:rsid w:val="00BE0D18"/>
    <w:rsid w:val="00C034E4"/>
    <w:rsid w:val="00C076A6"/>
    <w:rsid w:val="00C07A48"/>
    <w:rsid w:val="00C6044C"/>
    <w:rsid w:val="00C605EF"/>
    <w:rsid w:val="00C61ACA"/>
    <w:rsid w:val="00C621D4"/>
    <w:rsid w:val="00C62B09"/>
    <w:rsid w:val="00C65F4A"/>
    <w:rsid w:val="00C6633B"/>
    <w:rsid w:val="00C77D24"/>
    <w:rsid w:val="00C816B5"/>
    <w:rsid w:val="00C905E2"/>
    <w:rsid w:val="00C94ECE"/>
    <w:rsid w:val="00C97BBF"/>
    <w:rsid w:val="00CB43CD"/>
    <w:rsid w:val="00CC57E2"/>
    <w:rsid w:val="00CC5D19"/>
    <w:rsid w:val="00CD2A19"/>
    <w:rsid w:val="00CD42F1"/>
    <w:rsid w:val="00CD5043"/>
    <w:rsid w:val="00CD7B1F"/>
    <w:rsid w:val="00CE09E5"/>
    <w:rsid w:val="00CE2B3D"/>
    <w:rsid w:val="00CE4711"/>
    <w:rsid w:val="00CE684C"/>
    <w:rsid w:val="00CF43D0"/>
    <w:rsid w:val="00CF7C47"/>
    <w:rsid w:val="00D07389"/>
    <w:rsid w:val="00D0774D"/>
    <w:rsid w:val="00D10696"/>
    <w:rsid w:val="00D1081A"/>
    <w:rsid w:val="00D31351"/>
    <w:rsid w:val="00D32D09"/>
    <w:rsid w:val="00D34301"/>
    <w:rsid w:val="00D42475"/>
    <w:rsid w:val="00D528B9"/>
    <w:rsid w:val="00D54983"/>
    <w:rsid w:val="00D54CAA"/>
    <w:rsid w:val="00D62B04"/>
    <w:rsid w:val="00D6716D"/>
    <w:rsid w:val="00D741DE"/>
    <w:rsid w:val="00D7641F"/>
    <w:rsid w:val="00D80FBA"/>
    <w:rsid w:val="00D91887"/>
    <w:rsid w:val="00DB1878"/>
    <w:rsid w:val="00DB5DAB"/>
    <w:rsid w:val="00DB7854"/>
    <w:rsid w:val="00DC2B77"/>
    <w:rsid w:val="00DC49B0"/>
    <w:rsid w:val="00DC5E8D"/>
    <w:rsid w:val="00DC6528"/>
    <w:rsid w:val="00DD402D"/>
    <w:rsid w:val="00DD58CC"/>
    <w:rsid w:val="00DE03FC"/>
    <w:rsid w:val="00DE2F2B"/>
    <w:rsid w:val="00DE3223"/>
    <w:rsid w:val="00DE6CD4"/>
    <w:rsid w:val="00DF5D03"/>
    <w:rsid w:val="00E203D4"/>
    <w:rsid w:val="00E304B0"/>
    <w:rsid w:val="00E31CD3"/>
    <w:rsid w:val="00E33FB2"/>
    <w:rsid w:val="00E403F2"/>
    <w:rsid w:val="00E43389"/>
    <w:rsid w:val="00E605AE"/>
    <w:rsid w:val="00E6258B"/>
    <w:rsid w:val="00E62C5B"/>
    <w:rsid w:val="00E7106B"/>
    <w:rsid w:val="00E7119F"/>
    <w:rsid w:val="00E719A0"/>
    <w:rsid w:val="00E72078"/>
    <w:rsid w:val="00E77529"/>
    <w:rsid w:val="00E819C5"/>
    <w:rsid w:val="00E91500"/>
    <w:rsid w:val="00E94F13"/>
    <w:rsid w:val="00EA79BE"/>
    <w:rsid w:val="00EB7643"/>
    <w:rsid w:val="00EC0DAB"/>
    <w:rsid w:val="00EC6438"/>
    <w:rsid w:val="00EE6918"/>
    <w:rsid w:val="00EE76D2"/>
    <w:rsid w:val="00EF3F25"/>
    <w:rsid w:val="00EF570D"/>
    <w:rsid w:val="00F13E0F"/>
    <w:rsid w:val="00F22DE7"/>
    <w:rsid w:val="00F4640E"/>
    <w:rsid w:val="00F51D1D"/>
    <w:rsid w:val="00F6014E"/>
    <w:rsid w:val="00F70B65"/>
    <w:rsid w:val="00F75750"/>
    <w:rsid w:val="00FA5EC7"/>
    <w:rsid w:val="00FC0730"/>
    <w:rsid w:val="00FD6126"/>
    <w:rsid w:val="00FD6EDB"/>
    <w:rsid w:val="00FE0C48"/>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CBFF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351"/>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qFormat/>
    <w:rsid w:val="00B91880"/>
    <w:pPr>
      <w:outlineLvl w:val="1"/>
    </w:pPr>
    <w:rPr>
      <w:rFonts w:ascii="Tw Cen MT" w:hAnsi="Tw Cen MT"/>
      <w:bCs/>
      <w:color w:val="auto"/>
      <w:sz w:val="36"/>
      <w:szCs w:val="40"/>
    </w:rPr>
  </w:style>
  <w:style w:type="paragraph" w:styleId="Heading3">
    <w:name w:val="heading 3"/>
    <w:basedOn w:val="Normal"/>
    <w:next w:val="Normal"/>
    <w:link w:val="Heading3Char"/>
    <w:uiPriority w:val="9"/>
    <w:qFormat/>
    <w:rsid w:val="00656268"/>
    <w:pPr>
      <w:keepNext/>
      <w:keepLines/>
      <w:spacing w:before="40" w:after="0"/>
      <w:outlineLvl w:val="2"/>
    </w:pPr>
    <w:rPr>
      <w:rFonts w:asciiTheme="majorHAnsi" w:eastAsiaTheme="majorEastAsia" w:hAnsiTheme="majorHAnsi" w:cstheme="majorBidi"/>
      <w:color w:val="0A3A36" w:themeColor="accent1" w:themeShade="7F"/>
      <w:sz w:val="24"/>
      <w:szCs w:val="24"/>
    </w:rPr>
  </w:style>
  <w:style w:type="paragraph" w:styleId="Heading4">
    <w:name w:val="heading 4"/>
    <w:basedOn w:val="Normal"/>
    <w:next w:val="Normal"/>
    <w:link w:val="Heading4Char"/>
    <w:uiPriority w:val="9"/>
    <w:qFormat/>
    <w:rsid w:val="00E7119F"/>
    <w:pPr>
      <w:keepNext/>
      <w:keepLines/>
      <w:spacing w:before="40" w:after="0"/>
      <w:outlineLvl w:val="3"/>
    </w:pPr>
    <w:rPr>
      <w:rFonts w:asciiTheme="majorHAnsi" w:eastAsiaTheme="majorEastAsia" w:hAnsiTheme="majorHAnsi" w:cstheme="majorBidi"/>
      <w:i/>
      <w:iCs/>
      <w:color w:val="0F575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2F28F5"/>
    <w:pPr>
      <w:ind w:left="1008" w:hanging="576"/>
      <w:contextualSpacing/>
    </w:pPr>
  </w:style>
  <w:style w:type="character" w:customStyle="1" w:styleId="Heading2Char">
    <w:name w:val="Heading 2 Char"/>
    <w:basedOn w:val="DefaultParagraphFont"/>
    <w:link w:val="Heading2"/>
    <w:uiPriority w:val="9"/>
    <w:rsid w:val="00656268"/>
    <w:rPr>
      <w:rFonts w:ascii="Tw Cen MT" w:hAnsi="Tw Cen MT"/>
      <w:bCs/>
      <w:color w:val="auto"/>
      <w:sz w:val="36"/>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4E126A"/>
    <w:pPr>
      <w:spacing w:after="0"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4E126A"/>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7C3085"/>
    <w:rPr>
      <w:color w:val="BFBFBF" w:themeColor="background1" w:themeShade="BF"/>
    </w:rPr>
  </w:style>
  <w:style w:type="paragraph" w:styleId="Subtitle">
    <w:name w:val="Subtitle"/>
    <w:basedOn w:val="Normal"/>
    <w:next w:val="Normal"/>
    <w:link w:val="SubtitleChar"/>
    <w:uiPriority w:val="11"/>
    <w:qFormat/>
    <w:rsid w:val="004E126A"/>
    <w:pPr>
      <w:numPr>
        <w:ilvl w:val="1"/>
      </w:numPr>
      <w:spacing w:line="192" w:lineRule="auto"/>
    </w:pPr>
    <w:rPr>
      <w:rFonts w:asciiTheme="majorHAnsi" w:eastAsiaTheme="minorEastAsia" w:hAnsiTheme="majorHAnsi"/>
      <w:b/>
      <w:color w:val="BFF4F0" w:themeColor="accent1" w:themeTint="33"/>
      <w:sz w:val="96"/>
    </w:rPr>
  </w:style>
  <w:style w:type="character" w:customStyle="1" w:styleId="SubtitleChar">
    <w:name w:val="Subtitle Char"/>
    <w:basedOn w:val="DefaultParagraphFont"/>
    <w:link w:val="Subtitle"/>
    <w:uiPriority w:val="11"/>
    <w:rsid w:val="004E126A"/>
    <w:rPr>
      <w:rFonts w:asciiTheme="majorHAnsi" w:eastAsiaTheme="minorEastAsia" w:hAnsiTheme="majorHAnsi"/>
      <w:b/>
      <w:color w:val="BFF4F0" w:themeColor="accent1" w:themeTint="33"/>
      <w:sz w:val="96"/>
    </w:rPr>
  </w:style>
  <w:style w:type="paragraph" w:customStyle="1" w:styleId="Introduction">
    <w:name w:val="Introduction"/>
    <w:basedOn w:val="Normal"/>
    <w:next w:val="Normal"/>
    <w:link w:val="IntroductionChar"/>
    <w:uiPriority w:val="15"/>
    <w:qFormat/>
    <w:rsid w:val="00D528B9"/>
    <w:pPr>
      <w:spacing w:before="240"/>
    </w:pPr>
    <w:rPr>
      <w:color w:val="auto"/>
      <w:sz w:val="32"/>
      <w:szCs w:val="32"/>
    </w:rPr>
  </w:style>
  <w:style w:type="paragraph" w:customStyle="1" w:styleId="Author">
    <w:name w:val="Author"/>
    <w:basedOn w:val="Normal"/>
    <w:next w:val="Normal"/>
    <w:link w:val="AuthorChar"/>
    <w:uiPriority w:val="17"/>
    <w:qFormat/>
    <w:rsid w:val="0001638A"/>
    <w:rPr>
      <w:color w:val="auto"/>
    </w:rPr>
  </w:style>
  <w:style w:type="character" w:customStyle="1" w:styleId="IntroductionChar">
    <w:name w:val="Introduction Char"/>
    <w:basedOn w:val="DefaultParagraphFont"/>
    <w:link w:val="Introduction"/>
    <w:uiPriority w:val="15"/>
    <w:rsid w:val="00D31351"/>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7"/>
    <w:rsid w:val="00D31351"/>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9A0B2F"/>
    <w:pPr>
      <w:spacing w:line="192" w:lineRule="auto"/>
    </w:pPr>
    <w:rPr>
      <w:rFonts w:asciiTheme="majorHAnsi" w:hAnsiTheme="majorHAnsi"/>
      <w:b/>
      <w:bCs/>
      <w:color w:val="FFFFFF" w:themeColor="background1"/>
      <w:spacing w:val="-40"/>
      <w:sz w:val="96"/>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AB0115"/>
    <w:pPr>
      <w:numPr>
        <w:numId w:val="3"/>
      </w:numPr>
      <w:ind w:left="144" w:hanging="144"/>
    </w:pPr>
  </w:style>
  <w:style w:type="character" w:customStyle="1" w:styleId="ChapterTitleChar">
    <w:name w:val="Chapter Title Char"/>
    <w:basedOn w:val="DefaultParagraphFont"/>
    <w:link w:val="ChapterTitle"/>
    <w:uiPriority w:val="13"/>
    <w:rsid w:val="009A0B2F"/>
    <w:rPr>
      <w:rFonts w:asciiTheme="majorHAnsi" w:hAnsiTheme="majorHAnsi"/>
      <w:b/>
      <w:bCs/>
      <w:color w:val="FFFFFF" w:themeColor="background1"/>
      <w:spacing w:val="-40"/>
      <w:sz w:val="96"/>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5"/>
    <w:qFormat/>
    <w:rsid w:val="006A69F5"/>
    <w:pPr>
      <w:spacing w:before="120" w:after="200" w:line="240" w:lineRule="auto"/>
      <w:jc w:val="center"/>
    </w:pPr>
    <w:rPr>
      <w:iCs/>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7"/>
    <w:qFormat/>
    <w:rsid w:val="005A4D2B"/>
    <w:pPr>
      <w:spacing w:line="360" w:lineRule="auto"/>
      <w:jc w:val="center"/>
    </w:pPr>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7"/>
    <w:rsid w:val="00D31351"/>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uiPriority w:val="29"/>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uiPriority w:val="29"/>
    <w:rsid w:val="00D31351"/>
    <w:rPr>
      <w:rFonts w:asciiTheme="majorHAnsi" w:hAnsiTheme="majorHAnsi"/>
      <w:i/>
      <w:color w:val="3A3A3A" w:themeColor="accent6"/>
      <w:sz w:val="36"/>
    </w:rPr>
  </w:style>
  <w:style w:type="paragraph" w:customStyle="1" w:styleId="Subtitle2">
    <w:name w:val="Subtitle 2"/>
    <w:basedOn w:val="Normal"/>
    <w:link w:val="Subtitle2Char"/>
    <w:uiPriority w:val="12"/>
    <w:qFormat/>
    <w:rsid w:val="004E126A"/>
    <w:pPr>
      <w:spacing w:after="360"/>
    </w:pPr>
    <w:rPr>
      <w:color w:val="FFFFFF" w:themeColor="background1"/>
      <w:sz w:val="40"/>
    </w:rPr>
  </w:style>
  <w:style w:type="character" w:customStyle="1" w:styleId="Highlighted">
    <w:name w:val="Highlighted"/>
    <w:basedOn w:val="DefaultParagraphFont"/>
    <w:uiPriority w:val="1"/>
    <w:qFormat/>
    <w:rsid w:val="006E2A88"/>
    <w:rPr>
      <w:color w:val="117B84" w:themeColor="accent2" w:themeShade="BF"/>
    </w:rPr>
  </w:style>
  <w:style w:type="character" w:customStyle="1" w:styleId="Subtitle2Char">
    <w:name w:val="Subtitle 2 Char"/>
    <w:basedOn w:val="DefaultParagraphFont"/>
    <w:link w:val="Subtitle2"/>
    <w:uiPriority w:val="12"/>
    <w:rsid w:val="00D31351"/>
    <w:rPr>
      <w:color w:val="FFFFFF" w:themeColor="background1"/>
      <w:sz w:val="40"/>
    </w:rPr>
  </w:style>
  <w:style w:type="character" w:styleId="CommentReference">
    <w:name w:val="annotation reference"/>
    <w:basedOn w:val="DefaultParagraphFont"/>
    <w:uiPriority w:val="99"/>
    <w:semiHidden/>
    <w:unhideWhenUsed/>
    <w:rsid w:val="00397BF7"/>
    <w:rPr>
      <w:sz w:val="16"/>
      <w:szCs w:val="16"/>
    </w:rPr>
  </w:style>
  <w:style w:type="paragraph" w:styleId="CommentText">
    <w:name w:val="annotation text"/>
    <w:basedOn w:val="Normal"/>
    <w:link w:val="CommentTextChar"/>
    <w:uiPriority w:val="99"/>
    <w:semiHidden/>
    <w:unhideWhenUsed/>
    <w:rsid w:val="00397BF7"/>
    <w:pPr>
      <w:spacing w:line="240" w:lineRule="auto"/>
    </w:pPr>
    <w:rPr>
      <w:sz w:val="20"/>
      <w:szCs w:val="20"/>
    </w:rPr>
  </w:style>
  <w:style w:type="character" w:customStyle="1" w:styleId="CommentTextChar">
    <w:name w:val="Comment Text Char"/>
    <w:basedOn w:val="DefaultParagraphFont"/>
    <w:link w:val="CommentText"/>
    <w:uiPriority w:val="99"/>
    <w:semiHidden/>
    <w:rsid w:val="00397BF7"/>
    <w:rPr>
      <w:sz w:val="20"/>
      <w:szCs w:val="20"/>
    </w:rPr>
  </w:style>
  <w:style w:type="paragraph" w:styleId="CommentSubject">
    <w:name w:val="annotation subject"/>
    <w:basedOn w:val="CommentText"/>
    <w:next w:val="CommentText"/>
    <w:link w:val="CommentSubjectChar"/>
    <w:uiPriority w:val="99"/>
    <w:semiHidden/>
    <w:unhideWhenUsed/>
    <w:rsid w:val="00397BF7"/>
    <w:rPr>
      <w:b/>
      <w:bCs/>
    </w:rPr>
  </w:style>
  <w:style w:type="character" w:customStyle="1" w:styleId="CommentSubjectChar">
    <w:name w:val="Comment Subject Char"/>
    <w:basedOn w:val="CommentTextChar"/>
    <w:link w:val="CommentSubject"/>
    <w:uiPriority w:val="99"/>
    <w:semiHidden/>
    <w:rsid w:val="00397BF7"/>
    <w:rPr>
      <w:b/>
      <w:bCs/>
      <w:sz w:val="20"/>
      <w:szCs w:val="20"/>
    </w:rPr>
  </w:style>
  <w:style w:type="paragraph" w:styleId="ListBullet2">
    <w:name w:val="List Bullet 2"/>
    <w:basedOn w:val="Normal"/>
    <w:uiPriority w:val="99"/>
    <w:unhideWhenUsed/>
    <w:rsid w:val="006B3B9E"/>
    <w:pPr>
      <w:numPr>
        <w:numId w:val="8"/>
      </w:numPr>
      <w:contextualSpacing/>
    </w:pPr>
  </w:style>
  <w:style w:type="paragraph" w:styleId="ListBullet3">
    <w:name w:val="List Bullet 3"/>
    <w:basedOn w:val="Normal"/>
    <w:uiPriority w:val="99"/>
    <w:unhideWhenUsed/>
    <w:rsid w:val="006B3B9E"/>
    <w:pPr>
      <w:numPr>
        <w:numId w:val="9"/>
      </w:numPr>
      <w:contextualSpacing/>
    </w:pPr>
  </w:style>
  <w:style w:type="paragraph" w:styleId="ListBullet4">
    <w:name w:val="List Bullet 4"/>
    <w:basedOn w:val="Normal"/>
    <w:uiPriority w:val="99"/>
    <w:unhideWhenUsed/>
    <w:rsid w:val="006B3B9E"/>
    <w:pPr>
      <w:numPr>
        <w:numId w:val="10"/>
      </w:numPr>
      <w:contextualSpacing/>
    </w:pPr>
  </w:style>
  <w:style w:type="paragraph" w:styleId="ListBullet5">
    <w:name w:val="List Bullet 5"/>
    <w:basedOn w:val="Normal"/>
    <w:uiPriority w:val="99"/>
    <w:unhideWhenUsed/>
    <w:rsid w:val="006B3B9E"/>
    <w:pPr>
      <w:numPr>
        <w:numId w:val="11"/>
      </w:numPr>
      <w:contextualSpacing/>
    </w:pPr>
  </w:style>
  <w:style w:type="paragraph" w:styleId="ListContinue">
    <w:name w:val="List Continue"/>
    <w:basedOn w:val="Normal"/>
    <w:uiPriority w:val="99"/>
    <w:unhideWhenUsed/>
    <w:rsid w:val="006B3B9E"/>
    <w:pPr>
      <w:spacing w:after="120"/>
      <w:ind w:left="360"/>
      <w:contextualSpacing/>
    </w:pPr>
  </w:style>
  <w:style w:type="paragraph" w:styleId="BalloonText">
    <w:name w:val="Balloon Text"/>
    <w:basedOn w:val="Normal"/>
    <w:link w:val="BalloonTextChar"/>
    <w:uiPriority w:val="99"/>
    <w:semiHidden/>
    <w:unhideWhenUsed/>
    <w:rsid w:val="005D1C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C82"/>
    <w:rPr>
      <w:rFonts w:ascii="Segoe UI" w:hAnsi="Segoe UI" w:cs="Segoe UI"/>
      <w:sz w:val="18"/>
      <w:szCs w:val="18"/>
    </w:rPr>
  </w:style>
  <w:style w:type="character" w:customStyle="1" w:styleId="Heading3Char">
    <w:name w:val="Heading 3 Char"/>
    <w:basedOn w:val="DefaultParagraphFont"/>
    <w:link w:val="Heading3"/>
    <w:uiPriority w:val="9"/>
    <w:rsid w:val="00E7119F"/>
    <w:rPr>
      <w:rFonts w:asciiTheme="majorHAnsi" w:eastAsiaTheme="majorEastAsia" w:hAnsiTheme="majorHAnsi" w:cstheme="majorBidi"/>
      <w:color w:val="0A3A36" w:themeColor="accent1" w:themeShade="7F"/>
      <w:sz w:val="24"/>
      <w:szCs w:val="24"/>
    </w:rPr>
  </w:style>
  <w:style w:type="character" w:customStyle="1" w:styleId="Heading4Char">
    <w:name w:val="Heading 4 Char"/>
    <w:basedOn w:val="DefaultParagraphFont"/>
    <w:link w:val="Heading4"/>
    <w:uiPriority w:val="9"/>
    <w:rsid w:val="00E7119F"/>
    <w:rPr>
      <w:rFonts w:asciiTheme="majorHAnsi" w:eastAsiaTheme="majorEastAsia" w:hAnsiTheme="majorHAnsi" w:cstheme="majorBidi"/>
      <w:i/>
      <w:iCs/>
      <w:color w:val="0F5751" w:themeColor="accent1" w:themeShade="BF"/>
    </w:rPr>
  </w:style>
  <w:style w:type="paragraph" w:styleId="ListNumber">
    <w:name w:val="List Number"/>
    <w:basedOn w:val="Normal"/>
    <w:uiPriority w:val="99"/>
    <w:unhideWhenUsed/>
    <w:rsid w:val="003433B3"/>
    <w:pPr>
      <w:numPr>
        <w:numId w:val="2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var\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2FC2B0A45446BD8551A66FFD3B6075"/>
        <w:category>
          <w:name w:val="General"/>
          <w:gallery w:val="placeholder"/>
        </w:category>
        <w:types>
          <w:type w:val="bbPlcHdr"/>
        </w:types>
        <w:behaviors>
          <w:behavior w:val="content"/>
        </w:behaviors>
        <w:guid w:val="{4E9A6ABD-089F-450B-A061-FB15905E0D53}"/>
      </w:docPartPr>
      <w:docPartBody>
        <w:p w:rsidR="00E84602" w:rsidRDefault="000A7946">
          <w:pPr>
            <w:pStyle w:val="082FC2B0A45446BD8551A66FFD3B6075"/>
          </w:pPr>
          <w:r w:rsidRPr="00D528B9">
            <w:t>Lorem ipsum dolor sit amet, consectetur adipiscing elit. Etiam aliquet eu mi quis lacinia. Ut fermentum a magna ut eleifend.</w:t>
          </w:r>
        </w:p>
      </w:docPartBody>
    </w:docPart>
    <w:docPart>
      <w:docPartPr>
        <w:name w:val="B1950870AB8947688D03BF75DC9B9644"/>
        <w:category>
          <w:name w:val="General"/>
          <w:gallery w:val="placeholder"/>
        </w:category>
        <w:types>
          <w:type w:val="bbPlcHdr"/>
        </w:types>
        <w:behaviors>
          <w:behavior w:val="content"/>
        </w:behaviors>
        <w:guid w:val="{75E08614-17CF-4A2A-8277-9907C26202BD}"/>
      </w:docPartPr>
      <w:docPartBody>
        <w:p w:rsidR="00E84602" w:rsidRDefault="000A7946">
          <w:pPr>
            <w:pStyle w:val="B1950870AB8947688D03BF75DC9B9644"/>
          </w:pPr>
          <w:r w:rsidRPr="003F234D">
            <w:t>Section Title</w:t>
          </w:r>
        </w:p>
      </w:docPartBody>
    </w:docPart>
    <w:docPart>
      <w:docPartPr>
        <w:name w:val="1FC4B4DB893443548E4B015B9B738544"/>
        <w:category>
          <w:name w:val="General"/>
          <w:gallery w:val="placeholder"/>
        </w:category>
        <w:types>
          <w:type w:val="bbPlcHdr"/>
        </w:types>
        <w:behaviors>
          <w:behavior w:val="content"/>
        </w:behaviors>
        <w:guid w:val="{31DB3F1B-4932-4BF1-9A2F-A41C40708F00}"/>
      </w:docPartPr>
      <w:docPartBody>
        <w:p w:rsidR="009F68A4" w:rsidRPr="003F234D" w:rsidRDefault="000A7946" w:rsidP="00617F7D">
          <w:pPr>
            <w:pStyle w:val="ListBullet"/>
          </w:pPr>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w:t>
          </w:r>
        </w:p>
        <w:p w:rsidR="009F68A4" w:rsidRPr="003F234D" w:rsidRDefault="000A7946" w:rsidP="00617F7D">
          <w:pPr>
            <w:pStyle w:val="ListBullet"/>
          </w:pPr>
          <w:r w:rsidRPr="003F234D">
            <w:t xml:space="preserve">Ut congue quis tortor eget sodales. Nulla a erat eget nunc hendrerit ultrices eu nec nulla. Donec viverra leo aliquet, auctor quam id, convallis orci. Sed in molestie est. </w:t>
          </w:r>
        </w:p>
        <w:p w:rsidR="00E84602" w:rsidRDefault="000A7946">
          <w:pPr>
            <w:pStyle w:val="1FC4B4DB893443548E4B015B9B738544"/>
          </w:pPr>
          <w:r w:rsidRPr="003F234D">
            <w:t>Lorem ipsum dolor sit amet, consectetur adipiscing elit. Etiam aliquet eu mi quis lacinia. Ut fermentum a magna ut eleifend. Integer convallis suscipit ante eu varius.</w:t>
          </w:r>
        </w:p>
      </w:docPartBody>
    </w:docPart>
    <w:docPart>
      <w:docPartPr>
        <w:name w:val="5E8F7F605BB140E0AB568A7F494C22F5"/>
        <w:category>
          <w:name w:val="General"/>
          <w:gallery w:val="placeholder"/>
        </w:category>
        <w:types>
          <w:type w:val="bbPlcHdr"/>
        </w:types>
        <w:behaviors>
          <w:behavior w:val="content"/>
        </w:behaviors>
        <w:guid w:val="{70C071E6-58A3-41E9-B834-C89CA39520A7}"/>
      </w:docPartPr>
      <w:docPartBody>
        <w:p w:rsidR="009F68A4" w:rsidRPr="003F234D" w:rsidRDefault="000A7946" w:rsidP="00617F7D">
          <w:pPr>
            <w:rPr>
              <w:noProof/>
            </w:rPr>
          </w:pPr>
          <w:r w:rsidRPr="003F234D">
            <w:rPr>
              <w:noProof/>
            </w:rPr>
            <w:t xml:space="preserve">Lorem ipsum dolor sit amet, consectetur adipiscing elit. Etiam aliquet eu mi quis lacinia. Ut fermentum a magna ut eleifend. Integer convallis suscipit ante eu varius. </w:t>
          </w:r>
        </w:p>
        <w:p w:rsidR="00E84602" w:rsidRDefault="000A7946">
          <w:pPr>
            <w:pStyle w:val="5E8F7F605BB140E0AB568A7F494C22F5"/>
          </w:pPr>
          <w:r w:rsidRPr="003F234D">
            <w:rPr>
              <w:noProof/>
            </w:rPr>
            <w:t>Donec sed malesuada orci. Vestibulum faucibus nulla eu est venenatis egestas. Mauris congue dolor et dolor commodo gravida. Fusce eu suscipit lacus, id egestas nisi.</w:t>
          </w:r>
        </w:p>
      </w:docPartBody>
    </w:docPart>
    <w:docPart>
      <w:docPartPr>
        <w:name w:val="B9C271FCF12F4D40A700D71111AE96A1"/>
        <w:category>
          <w:name w:val="General"/>
          <w:gallery w:val="placeholder"/>
        </w:category>
        <w:types>
          <w:type w:val="bbPlcHdr"/>
        </w:types>
        <w:behaviors>
          <w:behavior w:val="content"/>
        </w:behaviors>
        <w:guid w:val="{A3BF07A5-F5A4-4D0F-BF2F-86229F2471AF}"/>
      </w:docPartPr>
      <w:docPartBody>
        <w:p w:rsidR="00E84602" w:rsidRDefault="000A7946">
          <w:pPr>
            <w:pStyle w:val="B9C271FCF12F4D40A700D71111AE96A1"/>
          </w:pPr>
          <w:r w:rsidRPr="003F234D">
            <w:t>Section Title</w:t>
          </w:r>
        </w:p>
      </w:docPartBody>
    </w:docPart>
    <w:docPart>
      <w:docPartPr>
        <w:name w:val="C88683DD0F314A6F895EC4642F57EBD9"/>
        <w:category>
          <w:name w:val="General"/>
          <w:gallery w:val="placeholder"/>
        </w:category>
        <w:types>
          <w:type w:val="bbPlcHdr"/>
        </w:types>
        <w:behaviors>
          <w:behavior w:val="content"/>
        </w:behaviors>
        <w:guid w:val="{D0A0920B-4EA9-4E54-9EE2-CEE5CCF2A8E4}"/>
      </w:docPartPr>
      <w:docPartBody>
        <w:p w:rsidR="00E84602" w:rsidRDefault="000A7946">
          <w:pPr>
            <w:pStyle w:val="C88683DD0F314A6F895EC4642F57EBD9"/>
          </w:pPr>
          <w:r w:rsidRPr="003F234D">
            <w:rPr>
              <w:noProof/>
            </w:rPr>
            <w:t>Lorem ipsum dolor sit amet, consectetur adipiscing elit. Etiam aliquet eu mi quis lacinia. Ut fermentum a magna ut eleifend. Integer convallis suscipit ante eu varius.</w:t>
          </w:r>
        </w:p>
      </w:docPartBody>
    </w:docPart>
    <w:docPart>
      <w:docPartPr>
        <w:name w:val="95A495E5FCA04E34805101CEAE331B1C"/>
        <w:category>
          <w:name w:val="General"/>
          <w:gallery w:val="placeholder"/>
        </w:category>
        <w:types>
          <w:type w:val="bbPlcHdr"/>
        </w:types>
        <w:behaviors>
          <w:behavior w:val="content"/>
        </w:behaviors>
        <w:guid w:val="{7B6D549F-F2B9-48A7-98BD-1F04215D4F25}"/>
      </w:docPartPr>
      <w:docPartBody>
        <w:p w:rsidR="00E84602" w:rsidRDefault="000A7946">
          <w:pPr>
            <w:pStyle w:val="95A495E5FCA04E34805101CEAE331B1C"/>
          </w:pPr>
          <w:r w:rsidRPr="009802BB">
            <w:t>Lorem ipsum suas dolor sit amet, cu option vim possim aperiri.</w:t>
          </w:r>
        </w:p>
      </w:docPartBody>
    </w:docPart>
    <w:docPart>
      <w:docPartPr>
        <w:name w:val="1DE0F26EC7C94EB2A40DC3FBD82BA99D"/>
        <w:category>
          <w:name w:val="General"/>
          <w:gallery w:val="placeholder"/>
        </w:category>
        <w:types>
          <w:type w:val="bbPlcHdr"/>
        </w:types>
        <w:behaviors>
          <w:behavior w:val="content"/>
        </w:behaviors>
        <w:guid w:val="{2B3207BE-0A3F-4DE1-98D1-BD6AA9ED366A}"/>
      </w:docPartPr>
      <w:docPartBody>
        <w:p w:rsidR="00E84602" w:rsidRDefault="000A7946">
          <w:pPr>
            <w:pStyle w:val="1DE0F26EC7C94EB2A40DC3FBD82BA99D"/>
          </w:pPr>
          <w:r w:rsidRPr="009802BB">
            <w:t>Lorem ipsum dolor sit amet, consectetur adipiscing elit. Etiam aliquet eu mi quis lacinia.</w:t>
          </w:r>
        </w:p>
      </w:docPartBody>
    </w:docPart>
    <w:docPart>
      <w:docPartPr>
        <w:name w:val="A11C8AA0111B4E2A9662412C5FB99E2F"/>
        <w:category>
          <w:name w:val="General"/>
          <w:gallery w:val="placeholder"/>
        </w:category>
        <w:types>
          <w:type w:val="bbPlcHdr"/>
        </w:types>
        <w:behaviors>
          <w:behavior w:val="content"/>
        </w:behaviors>
        <w:guid w:val="{A934C5DD-21DB-4DA6-8D8B-70AAD0C72CBE}"/>
      </w:docPartPr>
      <w:docPartBody>
        <w:p w:rsidR="00E84602" w:rsidRDefault="000A7946">
          <w:pPr>
            <w:pStyle w:val="A11C8AA0111B4E2A9662412C5FB99E2F"/>
          </w:pPr>
          <w:r w:rsidRPr="003F234D">
            <w:t>Section Title</w:t>
          </w:r>
        </w:p>
      </w:docPartBody>
    </w:docPart>
    <w:docPart>
      <w:docPartPr>
        <w:name w:val="D8C03DF76C3E4E1784303BBFDA0DC41A"/>
        <w:category>
          <w:name w:val="General"/>
          <w:gallery w:val="placeholder"/>
        </w:category>
        <w:types>
          <w:type w:val="bbPlcHdr"/>
        </w:types>
        <w:behaviors>
          <w:behavior w:val="content"/>
        </w:behaviors>
        <w:guid w:val="{D1102ADA-4EF9-4A0E-A4F9-49DDB359A53A}"/>
      </w:docPartPr>
      <w:docPartBody>
        <w:p w:rsidR="009F68A4" w:rsidRPr="003F234D" w:rsidRDefault="000A7946"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9F68A4" w:rsidRPr="003F234D" w:rsidRDefault="000A7946" w:rsidP="002B4439">
          <w:pPr>
            <w:rPr>
              <w:noProof/>
            </w:rPr>
          </w:pPr>
          <w:r w:rsidRPr="003F234D">
            <w:rPr>
              <w:noProof/>
            </w:rPr>
            <w:t xml:space="preserve">Donec sed malesuada orci. Vestibulum faucibus nulla eu est venenatis egestas. Mauris congue dolor et dolor commodo gravida. </w:t>
          </w:r>
        </w:p>
        <w:p w:rsidR="009F68A4" w:rsidRPr="003F234D" w:rsidRDefault="000A7946" w:rsidP="002B4439">
          <w:pPr>
            <w:rPr>
              <w:noProof/>
            </w:rPr>
          </w:pPr>
          <w:r w:rsidRPr="003F234D">
            <w:rPr>
              <w:noProof/>
            </w:rPr>
            <w:t xml:space="preserve">Fusce eu suscipit lacus, id egestas nisi. Ut nec dapibus sapien, id cursus risus. Nullam porttitor, mauris sit amet laoreet ultricies, nulla nibh iaculis tortor, eu congue nisi justo in lorem. </w:t>
          </w:r>
        </w:p>
        <w:p w:rsidR="009F68A4" w:rsidRPr="003F234D" w:rsidRDefault="000A7946" w:rsidP="002B4439">
          <w:pPr>
            <w:rPr>
              <w:noProof/>
            </w:rPr>
          </w:pPr>
          <w:r w:rsidRPr="003F234D">
            <w:rPr>
              <w:noProof/>
            </w:rPr>
            <w:t xml:space="preserve">Pellentesque vel congue ante. Suspendisse pretium sem est, a tincidunt nunc dictum a. In mattis arcu dui, non pretium risus convallis quis. Morbi ornare condimentum pharetra. </w:t>
          </w:r>
        </w:p>
        <w:p w:rsidR="009F68A4" w:rsidRPr="003F234D" w:rsidRDefault="000A7946" w:rsidP="002B4439">
          <w:pPr>
            <w:rPr>
              <w:noProof/>
            </w:rPr>
          </w:pPr>
          <w:r w:rsidRPr="003F234D">
            <w:rPr>
              <w:noProof/>
            </w:rPr>
            <w:t>Vestibulum vitae posuere risus, at viverra metus. Quisque congue, ligula at vulputate blandit, urna ante cursus ligula, bibendum blandit velit nunc nec felis.</w:t>
          </w:r>
        </w:p>
        <w:p w:rsidR="009F68A4" w:rsidRPr="003F234D" w:rsidRDefault="000A7946"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9F68A4" w:rsidRPr="003F234D" w:rsidRDefault="000A7946" w:rsidP="002B4439">
          <w:pPr>
            <w:rPr>
              <w:noProof/>
            </w:rPr>
          </w:pPr>
          <w:r w:rsidRPr="003F234D">
            <w:rPr>
              <w:noProof/>
            </w:rPr>
            <w:t xml:space="preserve">Lorem ipsum dolor sit amet, consectetur adipiscing elit. Etiam aliquet eu mi quis lacinia. Ut fermentum a magna ut eleifend. Integer convallis suscipit ante eu varius. </w:t>
          </w:r>
        </w:p>
        <w:p w:rsidR="009F68A4" w:rsidRPr="003F234D" w:rsidRDefault="000A7946" w:rsidP="002B4439">
          <w:pPr>
            <w:rPr>
              <w:noProof/>
            </w:rPr>
          </w:pPr>
          <w:r w:rsidRPr="003F234D">
            <w:rPr>
              <w:noProof/>
            </w:rPr>
            <w:t xml:space="preserve">Lorem ipsum dolor sit amet, consectetur adipiscing elit. Etiam aliquet eu mi quis lacinia. Ut fermentum a magna ut eleifend. Integer convallis suscipit ante eu varius. </w:t>
          </w:r>
        </w:p>
        <w:p w:rsidR="00E84602" w:rsidRDefault="000A7946">
          <w:pPr>
            <w:pStyle w:val="D8C03DF76C3E4E1784303BBFDA0DC41A"/>
          </w:pPr>
          <w:r w:rsidRPr="003F234D">
            <w:rPr>
              <w:noProof/>
            </w:rPr>
            <w:t>Donec sed malesuada orci. Vestibulum faucibus nulla eu est venenatis egestas. Mauris congue dolor et dolor commodo gravida. Fusce eu suscipit lacus, id egestas nisi. Ut nec dapibus sapien, id cursus risus.</w:t>
          </w:r>
        </w:p>
      </w:docPartBody>
    </w:docPart>
    <w:docPart>
      <w:docPartPr>
        <w:name w:val="51437EB4A71748908E974BD4117372E2"/>
        <w:category>
          <w:name w:val="General"/>
          <w:gallery w:val="placeholder"/>
        </w:category>
        <w:types>
          <w:type w:val="bbPlcHdr"/>
        </w:types>
        <w:behaviors>
          <w:behavior w:val="content"/>
        </w:behaviors>
        <w:guid w:val="{B74381F8-F136-4B4C-A2B6-AD76697366CC}"/>
      </w:docPartPr>
      <w:docPartBody>
        <w:p w:rsidR="00E84602" w:rsidRDefault="000A7946">
          <w:pPr>
            <w:pStyle w:val="51437EB4A71748908E974BD4117372E2"/>
          </w:pPr>
          <w:r w:rsidRPr="003F234D">
            <w:t>Section Title</w:t>
          </w:r>
        </w:p>
      </w:docPartBody>
    </w:docPart>
    <w:docPart>
      <w:docPartPr>
        <w:name w:val="183E1FA9D90A43238F0C2799E804536F"/>
        <w:category>
          <w:name w:val="General"/>
          <w:gallery w:val="placeholder"/>
        </w:category>
        <w:types>
          <w:type w:val="bbPlcHdr"/>
        </w:types>
        <w:behaviors>
          <w:behavior w:val="content"/>
        </w:behaviors>
        <w:guid w:val="{D30703E3-468B-4686-91A4-D904D14AB1A7}"/>
      </w:docPartPr>
      <w:docPartBody>
        <w:p w:rsidR="00E84602" w:rsidRDefault="000A7946">
          <w:pPr>
            <w:pStyle w:val="183E1FA9D90A43238F0C2799E804536F"/>
          </w:pPr>
          <w:r w:rsidRPr="003F234D">
            <w:t>Lorem ipsum dolor sit amet, consectetur adipiscing elit. Etiam aliquet eu mi quis lacinia. Ut fermentum a magna ut eleifend. Integer convallis suscipit ante eu varius. fdfd</w:t>
          </w:r>
        </w:p>
      </w:docPartBody>
    </w:docPart>
    <w:docPart>
      <w:docPartPr>
        <w:name w:val="D735D2CF511B46F1877A39A5235C1CAF"/>
        <w:category>
          <w:name w:val="General"/>
          <w:gallery w:val="placeholder"/>
        </w:category>
        <w:types>
          <w:type w:val="bbPlcHdr"/>
        </w:types>
        <w:behaviors>
          <w:behavior w:val="content"/>
        </w:behaviors>
        <w:guid w:val="{D66DB39F-8188-486F-BBC8-3657F36C1369}"/>
      </w:docPartPr>
      <w:docPartBody>
        <w:p w:rsidR="00E84602" w:rsidRDefault="000A7946">
          <w:pPr>
            <w:pStyle w:val="D735D2CF511B46F1877A39A5235C1CAF"/>
          </w:pPr>
          <w:r w:rsidRPr="009802BB">
            <w:t>Lorem ipsum suas dolor sit amet, cu option tritani ius possim aperiri.</w:t>
          </w:r>
        </w:p>
      </w:docPartBody>
    </w:docPart>
    <w:docPart>
      <w:docPartPr>
        <w:name w:val="634E52B62B784EE1BC026017E4909C0E"/>
        <w:category>
          <w:name w:val="General"/>
          <w:gallery w:val="placeholder"/>
        </w:category>
        <w:types>
          <w:type w:val="bbPlcHdr"/>
        </w:types>
        <w:behaviors>
          <w:behavior w:val="content"/>
        </w:behaviors>
        <w:guid w:val="{327977B5-1711-48A2-95DC-77F61E3C5C4F}"/>
      </w:docPartPr>
      <w:docPartBody>
        <w:p w:rsidR="00E84602" w:rsidRDefault="000A7946">
          <w:pPr>
            <w:pStyle w:val="634E52B62B784EE1BC026017E4909C0E"/>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81CC22BA8D7A4073A6CFE291626EF728"/>
        <w:category>
          <w:name w:val="General"/>
          <w:gallery w:val="placeholder"/>
        </w:category>
        <w:types>
          <w:type w:val="bbPlcHdr"/>
        </w:types>
        <w:behaviors>
          <w:behavior w:val="content"/>
        </w:behaviors>
        <w:guid w:val="{1919E656-A15A-4833-A3E6-12F43163BC6C}"/>
      </w:docPartPr>
      <w:docPartBody>
        <w:p w:rsidR="009F68A4" w:rsidRPr="009802BB" w:rsidRDefault="000A7946" w:rsidP="009802BB">
          <w:pPr>
            <w:spacing w:before="240"/>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84602" w:rsidRDefault="000A7946">
          <w:pPr>
            <w:pStyle w:val="81CC22BA8D7A4073A6CFE291626EF728"/>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B04B1248F8464CD38F9A932ED29A30B5"/>
        <w:category>
          <w:name w:val="General"/>
          <w:gallery w:val="placeholder"/>
        </w:category>
        <w:types>
          <w:type w:val="bbPlcHdr"/>
        </w:types>
        <w:behaviors>
          <w:behavior w:val="content"/>
        </w:behaviors>
        <w:guid w:val="{0F00B416-2A29-4AC5-9A79-106BF15233C1}"/>
      </w:docPartPr>
      <w:docPartBody>
        <w:p w:rsidR="00E84602" w:rsidRDefault="000A7946">
          <w:pPr>
            <w:pStyle w:val="B04B1248F8464CD38F9A932ED29A30B5"/>
          </w:pPr>
          <w:r w:rsidRPr="00E403F2">
            <w:t>Image Caption: Lorem ipsum dolor sit amet, consectetur adipiscing elit.</w:t>
          </w:r>
        </w:p>
      </w:docPartBody>
    </w:docPart>
    <w:docPart>
      <w:docPartPr>
        <w:name w:val="3827FC739CCE4C18850763C671734BFC"/>
        <w:category>
          <w:name w:val="General"/>
          <w:gallery w:val="placeholder"/>
        </w:category>
        <w:types>
          <w:type w:val="bbPlcHdr"/>
        </w:types>
        <w:behaviors>
          <w:behavior w:val="content"/>
        </w:behaviors>
        <w:guid w:val="{8C565FD5-9FE5-4680-9244-B54D6A3F0707}"/>
      </w:docPartPr>
      <w:docPartBody>
        <w:p w:rsidR="00E84602" w:rsidRDefault="000A7946">
          <w:pPr>
            <w:pStyle w:val="3827FC739CCE4C18850763C671734BFC"/>
          </w:pPr>
          <w:r w:rsidRPr="009802BB">
            <w:t>Lorem ipsum dolor sit amet, consectetur adipiscing elit. Etiam aliquet eu mi quis lacinia.</w:t>
          </w:r>
        </w:p>
      </w:docPartBody>
    </w:docPart>
    <w:docPart>
      <w:docPartPr>
        <w:name w:val="CC2784137C134E6D84F7014C1770CA49"/>
        <w:category>
          <w:name w:val="General"/>
          <w:gallery w:val="placeholder"/>
        </w:category>
        <w:types>
          <w:type w:val="bbPlcHdr"/>
        </w:types>
        <w:behaviors>
          <w:behavior w:val="content"/>
        </w:behaviors>
        <w:guid w:val="{44EE2CC6-B4C5-4860-B4FB-F0CB42905C23}"/>
      </w:docPartPr>
      <w:docPartBody>
        <w:p w:rsidR="009F68A4" w:rsidRPr="003F234D" w:rsidRDefault="000A7946"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9F68A4" w:rsidRPr="003F234D" w:rsidRDefault="000A7946"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84602" w:rsidRDefault="000A7946">
          <w:pPr>
            <w:pStyle w:val="CC2784137C134E6D84F7014C1770CA49"/>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B9F07E8038114B79ADFC28D9E70D751C"/>
        <w:category>
          <w:name w:val="General"/>
          <w:gallery w:val="placeholder"/>
        </w:category>
        <w:types>
          <w:type w:val="bbPlcHdr"/>
        </w:types>
        <w:behaviors>
          <w:behavior w:val="content"/>
        </w:behaviors>
        <w:guid w:val="{268BE333-CDD2-44DC-8045-CAF451CC81CD}"/>
      </w:docPartPr>
      <w:docPartBody>
        <w:p w:rsidR="00E84602" w:rsidRDefault="000A7946">
          <w:pPr>
            <w:pStyle w:val="B9F07E8038114B79ADFC28D9E70D751C"/>
          </w:pPr>
          <w:r w:rsidRPr="00E403F2">
            <w:t>Image Caption: Lorem ipsum dolor sit amet, consectetur adipiscing elit.</w:t>
          </w:r>
        </w:p>
      </w:docPartBody>
    </w:docPart>
    <w:docPart>
      <w:docPartPr>
        <w:name w:val="0B4B9D9BE12F45FAAF8F068BA80B010B"/>
        <w:category>
          <w:name w:val="General"/>
          <w:gallery w:val="placeholder"/>
        </w:category>
        <w:types>
          <w:type w:val="bbPlcHdr"/>
        </w:types>
        <w:behaviors>
          <w:behavior w:val="content"/>
        </w:behaviors>
        <w:guid w:val="{B3F8A847-3879-47A9-8D95-0604449C87EF}"/>
      </w:docPartPr>
      <w:docPartBody>
        <w:p w:rsidR="00E84602" w:rsidRDefault="000A7946">
          <w:pPr>
            <w:pStyle w:val="0B4B9D9BE12F45FAAF8F068BA80B010B"/>
          </w:pPr>
          <w:r w:rsidRPr="00333AAD">
            <w:rPr>
              <w:rStyle w:val="Quote5Char"/>
              <w:i w:val="0"/>
            </w:rPr>
            <w:t>Lorem ipsum dolor sit amet, consectetur adipiscing elit. Etiam aliquet eu mi quis lacinia.</w:t>
          </w:r>
        </w:p>
      </w:docPartBody>
    </w:docPart>
    <w:docPart>
      <w:docPartPr>
        <w:name w:val="643DCE5B25644F628884C638F986EF82"/>
        <w:category>
          <w:name w:val="General"/>
          <w:gallery w:val="placeholder"/>
        </w:category>
        <w:types>
          <w:type w:val="bbPlcHdr"/>
        </w:types>
        <w:behaviors>
          <w:behavior w:val="content"/>
        </w:behaviors>
        <w:guid w:val="{D4A1F270-5FA0-49AA-9B1A-8FDE0826EF44}"/>
      </w:docPartPr>
      <w:docPartBody>
        <w:p w:rsidR="00E84602" w:rsidRDefault="000A7946">
          <w:pPr>
            <w:pStyle w:val="643DCE5B25644F628884C638F986EF82"/>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159AEDF99F3146CE88E902C8FBAB5F6B"/>
        <w:category>
          <w:name w:val="General"/>
          <w:gallery w:val="placeholder"/>
        </w:category>
        <w:types>
          <w:type w:val="bbPlcHdr"/>
        </w:types>
        <w:behaviors>
          <w:behavior w:val="content"/>
        </w:behaviors>
        <w:guid w:val="{52E1191A-071A-4631-AA42-6392B1D35C1A}"/>
      </w:docPartPr>
      <w:docPartBody>
        <w:p w:rsidR="00E84602" w:rsidRDefault="000A7946">
          <w:pPr>
            <w:pStyle w:val="159AEDF99F3146CE88E902C8FBAB5F6B"/>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946"/>
    <w:rsid w:val="000A7946"/>
    <w:rsid w:val="001F5CFD"/>
    <w:rsid w:val="008D0BC1"/>
    <w:rsid w:val="00E84602"/>
    <w:rsid w:val="00FB0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34D550B86B407FBD1AC457B0653C11">
    <w:name w:val="E434D550B86B407FBD1AC457B0653C11"/>
  </w:style>
  <w:style w:type="paragraph" w:customStyle="1" w:styleId="2AC1CFCD68DB4100AED3A05D2336308C">
    <w:name w:val="2AC1CFCD68DB4100AED3A05D2336308C"/>
  </w:style>
  <w:style w:type="paragraph" w:customStyle="1" w:styleId="3127ADA637FB4E3D9905910BA4BE8DFE">
    <w:name w:val="3127ADA637FB4E3D9905910BA4BE8DFE"/>
  </w:style>
  <w:style w:type="paragraph" w:customStyle="1" w:styleId="FCDCF7422C3A4940881A0FB8F938AAC0">
    <w:name w:val="FCDCF7422C3A4940881A0FB8F938AAC0"/>
  </w:style>
  <w:style w:type="paragraph" w:customStyle="1" w:styleId="E6E12FCB55A54F668B303F0D71D67EB1">
    <w:name w:val="E6E12FCB55A54F668B303F0D71D67EB1"/>
  </w:style>
  <w:style w:type="paragraph" w:customStyle="1" w:styleId="0B9AE4C75B5D4CA89B9A191D49EE845A">
    <w:name w:val="0B9AE4C75B5D4CA89B9A191D49EE845A"/>
  </w:style>
  <w:style w:type="paragraph" w:customStyle="1" w:styleId="17DF0CBE03F44B1D85A31A57CA029A48">
    <w:name w:val="17DF0CBE03F44B1D85A31A57CA029A48"/>
  </w:style>
  <w:style w:type="paragraph" w:customStyle="1" w:styleId="4A7DF07A68EF404CAEC30A7D21A71BF5">
    <w:name w:val="4A7DF07A68EF404CAEC30A7D21A71BF5"/>
  </w:style>
  <w:style w:type="paragraph" w:styleId="Quote">
    <w:name w:val="Quote"/>
    <w:basedOn w:val="Normal"/>
    <w:next w:val="Normal"/>
    <w:link w:val="QuoteChar"/>
    <w:uiPriority w:val="29"/>
    <w:qFormat/>
    <w:pPr>
      <w:spacing w:after="0"/>
      <w:jc w:val="center"/>
    </w:pPr>
    <w:rPr>
      <w:rFonts w:eastAsiaTheme="minorHAnsi"/>
      <w:i/>
      <w:color w:val="FFFFFF" w:themeColor="background1"/>
      <w:sz w:val="36"/>
      <w:szCs w:val="36"/>
    </w:rPr>
  </w:style>
  <w:style w:type="character" w:customStyle="1" w:styleId="QuoteChar">
    <w:name w:val="Quote Char"/>
    <w:basedOn w:val="DefaultParagraphFont"/>
    <w:link w:val="Quote"/>
    <w:uiPriority w:val="29"/>
    <w:rPr>
      <w:rFonts w:eastAsiaTheme="minorHAnsi"/>
      <w:i/>
      <w:color w:val="FFFFFF" w:themeColor="background1"/>
      <w:sz w:val="36"/>
      <w:szCs w:val="36"/>
    </w:rPr>
  </w:style>
  <w:style w:type="paragraph" w:customStyle="1" w:styleId="20D87CCC60E041098788CA625FE4E8E7">
    <w:name w:val="20D87CCC60E041098788CA625FE4E8E7"/>
  </w:style>
  <w:style w:type="paragraph" w:customStyle="1" w:styleId="E8445C9570A14291A77FBD2771F2C1AB">
    <w:name w:val="E8445C9570A14291A77FBD2771F2C1AB"/>
  </w:style>
  <w:style w:type="paragraph" w:customStyle="1" w:styleId="90536B3FC2B5471599DFDDF29CDB7893">
    <w:name w:val="90536B3FC2B5471599DFDDF29CDB7893"/>
  </w:style>
  <w:style w:type="paragraph" w:customStyle="1" w:styleId="A8D2AA1189F64BD0A14AFDAA9E856348">
    <w:name w:val="A8D2AA1189F64BD0A14AFDAA9E856348"/>
  </w:style>
  <w:style w:type="paragraph" w:customStyle="1" w:styleId="83154A40D7EC41CD9FED317A789AC0CF">
    <w:name w:val="83154A40D7EC41CD9FED317A789AC0CF"/>
  </w:style>
  <w:style w:type="paragraph" w:customStyle="1" w:styleId="8BDE3363EC684B23820F1A2976886E4E">
    <w:name w:val="8BDE3363EC684B23820F1A2976886E4E"/>
  </w:style>
  <w:style w:type="paragraph" w:customStyle="1" w:styleId="8C687AAD1B7D4D59B6809A5181E399AB">
    <w:name w:val="8C687AAD1B7D4D59B6809A5181E399AB"/>
  </w:style>
  <w:style w:type="paragraph" w:customStyle="1" w:styleId="230B4080332441C7B8ABA2282D09BC18">
    <w:name w:val="230B4080332441C7B8ABA2282D09BC18"/>
  </w:style>
  <w:style w:type="paragraph" w:customStyle="1" w:styleId="0DFD9E2435714BFCA2E5535A383CC9FE">
    <w:name w:val="0DFD9E2435714BFCA2E5535A383CC9FE"/>
  </w:style>
  <w:style w:type="paragraph" w:customStyle="1" w:styleId="082FC2B0A45446BD8551A66FFD3B6075">
    <w:name w:val="082FC2B0A45446BD8551A66FFD3B6075"/>
  </w:style>
  <w:style w:type="paragraph" w:customStyle="1" w:styleId="B1950870AB8947688D03BF75DC9B9644">
    <w:name w:val="B1950870AB8947688D03BF75DC9B9644"/>
  </w:style>
  <w:style w:type="paragraph" w:customStyle="1" w:styleId="2894811898D4461F9F065A7D1639C184">
    <w:name w:val="2894811898D4461F9F065A7D1639C184"/>
  </w:style>
  <w:style w:type="paragraph" w:styleId="ListBullet">
    <w:name w:val="List Bullet"/>
    <w:basedOn w:val="ListParagraph"/>
    <w:uiPriority w:val="99"/>
    <w:qFormat/>
    <w:pPr>
      <w:numPr>
        <w:numId w:val="1"/>
      </w:numPr>
      <w:ind w:left="426" w:hanging="426"/>
    </w:pPr>
    <w:rPr>
      <w:rFonts w:eastAsiaTheme="minorHAnsi"/>
      <w:color w:val="595959" w:themeColor="text1" w:themeTint="A6"/>
    </w:rPr>
  </w:style>
  <w:style w:type="paragraph" w:styleId="ListParagraph">
    <w:name w:val="List Paragraph"/>
    <w:basedOn w:val="Normal"/>
    <w:uiPriority w:val="34"/>
    <w:qFormat/>
    <w:pPr>
      <w:ind w:left="720"/>
      <w:contextualSpacing/>
    </w:pPr>
  </w:style>
  <w:style w:type="paragraph" w:customStyle="1" w:styleId="1FC4B4DB893443548E4B015B9B738544">
    <w:name w:val="1FC4B4DB893443548E4B015B9B738544"/>
  </w:style>
  <w:style w:type="paragraph" w:customStyle="1" w:styleId="5E8F7F605BB140E0AB568A7F494C22F5">
    <w:name w:val="5E8F7F605BB140E0AB568A7F494C22F5"/>
  </w:style>
  <w:style w:type="paragraph" w:customStyle="1" w:styleId="B9C271FCF12F4D40A700D71111AE96A1">
    <w:name w:val="B9C271FCF12F4D40A700D71111AE96A1"/>
  </w:style>
  <w:style w:type="paragraph" w:customStyle="1" w:styleId="C88683DD0F314A6F895EC4642F57EBD9">
    <w:name w:val="C88683DD0F314A6F895EC4642F57EBD9"/>
  </w:style>
  <w:style w:type="paragraph" w:customStyle="1" w:styleId="95A495E5FCA04E34805101CEAE331B1C">
    <w:name w:val="95A495E5FCA04E34805101CEAE331B1C"/>
  </w:style>
  <w:style w:type="paragraph" w:customStyle="1" w:styleId="1DE0F26EC7C94EB2A40DC3FBD82BA99D">
    <w:name w:val="1DE0F26EC7C94EB2A40DC3FBD82BA99D"/>
  </w:style>
  <w:style w:type="paragraph" w:customStyle="1" w:styleId="A11C8AA0111B4E2A9662412C5FB99E2F">
    <w:name w:val="A11C8AA0111B4E2A9662412C5FB99E2F"/>
  </w:style>
  <w:style w:type="paragraph" w:customStyle="1" w:styleId="D8C03DF76C3E4E1784303BBFDA0DC41A">
    <w:name w:val="D8C03DF76C3E4E1784303BBFDA0DC41A"/>
  </w:style>
  <w:style w:type="paragraph" w:customStyle="1" w:styleId="51437EB4A71748908E974BD4117372E2">
    <w:name w:val="51437EB4A71748908E974BD4117372E2"/>
  </w:style>
  <w:style w:type="paragraph" w:customStyle="1" w:styleId="183E1FA9D90A43238F0C2799E804536F">
    <w:name w:val="183E1FA9D90A43238F0C2799E804536F"/>
  </w:style>
  <w:style w:type="paragraph" w:customStyle="1" w:styleId="D735D2CF511B46F1877A39A5235C1CAF">
    <w:name w:val="D735D2CF511B46F1877A39A5235C1CAF"/>
  </w:style>
  <w:style w:type="paragraph" w:customStyle="1" w:styleId="634E52B62B784EE1BC026017E4909C0E">
    <w:name w:val="634E52B62B784EE1BC026017E4909C0E"/>
  </w:style>
  <w:style w:type="paragraph" w:customStyle="1" w:styleId="81CC22BA8D7A4073A6CFE291626EF728">
    <w:name w:val="81CC22BA8D7A4073A6CFE291626EF728"/>
  </w:style>
  <w:style w:type="paragraph" w:customStyle="1" w:styleId="B04B1248F8464CD38F9A932ED29A30B5">
    <w:name w:val="B04B1248F8464CD38F9A932ED29A30B5"/>
  </w:style>
  <w:style w:type="paragraph" w:customStyle="1" w:styleId="3827FC739CCE4C18850763C671734BFC">
    <w:name w:val="3827FC739CCE4C18850763C671734BFC"/>
  </w:style>
  <w:style w:type="paragraph" w:customStyle="1" w:styleId="CC2784137C134E6D84F7014C1770CA49">
    <w:name w:val="CC2784137C134E6D84F7014C1770CA49"/>
  </w:style>
  <w:style w:type="paragraph" w:customStyle="1" w:styleId="B9F07E8038114B79ADFC28D9E70D751C">
    <w:name w:val="B9F07E8038114B79ADFC28D9E70D751C"/>
  </w:style>
  <w:style w:type="paragraph" w:customStyle="1" w:styleId="Quote5">
    <w:name w:val="Quote 5"/>
    <w:basedOn w:val="Normal"/>
    <w:next w:val="Normal"/>
    <w:link w:val="Quote5Char"/>
    <w:uiPriority w:val="29"/>
    <w:qFormat/>
    <w:rPr>
      <w:rFonts w:eastAsiaTheme="minorHAnsi"/>
      <w:i/>
      <w:color w:val="595959" w:themeColor="text1" w:themeTint="A6"/>
      <w:sz w:val="44"/>
      <w:szCs w:val="44"/>
    </w:rPr>
  </w:style>
  <w:style w:type="character" w:customStyle="1" w:styleId="Quote5Char">
    <w:name w:val="Quote 5 Char"/>
    <w:basedOn w:val="DefaultParagraphFont"/>
    <w:link w:val="Quote5"/>
    <w:uiPriority w:val="29"/>
    <w:rPr>
      <w:rFonts w:eastAsiaTheme="minorHAnsi"/>
      <w:i/>
      <w:color w:val="595959" w:themeColor="text1" w:themeTint="A6"/>
      <w:sz w:val="44"/>
      <w:szCs w:val="44"/>
    </w:rPr>
  </w:style>
  <w:style w:type="paragraph" w:customStyle="1" w:styleId="0B4B9D9BE12F45FAAF8F068BA80B010B">
    <w:name w:val="0B4B9D9BE12F45FAAF8F068BA80B010B"/>
  </w:style>
  <w:style w:type="paragraph" w:customStyle="1" w:styleId="643DCE5B25644F628884C638F986EF82">
    <w:name w:val="643DCE5B25644F628884C638F986EF82"/>
  </w:style>
  <w:style w:type="paragraph" w:customStyle="1" w:styleId="Quote8">
    <w:name w:val="Quote 8"/>
    <w:basedOn w:val="Normal"/>
    <w:link w:val="Quote8Char"/>
    <w:qFormat/>
    <w:pPr>
      <w:spacing w:after="0"/>
      <w:jc w:val="center"/>
    </w:pPr>
    <w:rPr>
      <w:rFonts w:eastAsiaTheme="minorHAnsi"/>
      <w:i/>
      <w:color w:val="70AD47" w:themeColor="accent6"/>
      <w:sz w:val="36"/>
    </w:rPr>
  </w:style>
  <w:style w:type="character" w:customStyle="1" w:styleId="Quote8Char">
    <w:name w:val="Quote 8 Char"/>
    <w:basedOn w:val="DefaultParagraphFont"/>
    <w:link w:val="Quote8"/>
    <w:rPr>
      <w:rFonts w:eastAsiaTheme="minorHAnsi"/>
      <w:i/>
      <w:color w:val="70AD47" w:themeColor="accent6"/>
      <w:sz w:val="36"/>
    </w:rPr>
  </w:style>
  <w:style w:type="paragraph" w:customStyle="1" w:styleId="159AEDF99F3146CE88E902C8FBAB5F6B">
    <w:name w:val="159AEDF99F3146CE88E902C8FBAB5F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TURABIAN.XSL" StyleName="Turabian"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2.xml><?xml version="1.0" encoding="utf-8"?>
<ds:datastoreItem xmlns:ds="http://schemas.openxmlformats.org/officeDocument/2006/customXml" ds:itemID="{3D45867F-5C77-4844-9219-BB3C34913B5B}">
  <ds:schemaRefs>
    <ds:schemaRef ds:uri="http://schemas.openxmlformats.org/officeDocument/2006/bibliography"/>
  </ds:schemaRefs>
</ds:datastoreItem>
</file>

<file path=customXml/itemProps3.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12</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2021-10-09T17:26:00Z</dcterms:created>
  <dcterms:modified xsi:type="dcterms:W3CDTF">2021-12-16T05:11:00Z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